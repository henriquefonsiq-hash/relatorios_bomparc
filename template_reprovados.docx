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3B0FF1" w14:textId="2D572522" w:rsidR="00A9700C" w:rsidRPr="00BA016F" w:rsidRDefault="00A9700C" w:rsidP="001C54DD">
      <w:pPr>
        <w:tabs>
          <w:tab w:val="left" w:pos="1843"/>
        </w:tabs>
        <w:jc w:val="center"/>
        <w:rPr>
          <w:rStyle w:val="Forte"/>
        </w:rPr>
      </w:pPr>
    </w:p>
    <w:p w14:paraId="65DF5568" w14:textId="47F4C28E" w:rsidR="00A9700C" w:rsidRDefault="00A9700C" w:rsidP="001C54DD">
      <w:pPr>
        <w:tabs>
          <w:tab w:val="left" w:pos="1843"/>
        </w:tabs>
        <w:jc w:val="center"/>
        <w:rPr>
          <w:rFonts w:ascii="Arial" w:hAnsi="Arial" w:cs="Arial"/>
          <w:b/>
          <w:szCs w:val="18"/>
        </w:rPr>
      </w:pPr>
    </w:p>
    <w:p w14:paraId="43DC7436" w14:textId="5402C5BF" w:rsidR="00A9700C" w:rsidRDefault="00A9700C" w:rsidP="00A9700C">
      <w:pPr>
        <w:tabs>
          <w:tab w:val="left" w:pos="1843"/>
        </w:tabs>
        <w:jc w:val="center"/>
        <w:rPr>
          <w:b/>
          <w:bCs/>
          <w:color w:val="000000"/>
          <w:sz w:val="36"/>
          <w:szCs w:val="36"/>
        </w:rPr>
      </w:pPr>
    </w:p>
    <w:p w14:paraId="7B631800" w14:textId="12A284C8" w:rsidR="00A9700C" w:rsidRDefault="00A9700C" w:rsidP="00A9700C">
      <w:pPr>
        <w:tabs>
          <w:tab w:val="left" w:pos="1843"/>
        </w:tabs>
        <w:jc w:val="center"/>
        <w:rPr>
          <w:b/>
          <w:sz w:val="28"/>
          <w:szCs w:val="28"/>
        </w:rPr>
      </w:pPr>
    </w:p>
    <w:p w14:paraId="2C7F2EA2" w14:textId="77777777" w:rsidR="008A03F6" w:rsidRDefault="008A03F6" w:rsidP="00080992">
      <w:pPr>
        <w:tabs>
          <w:tab w:val="left" w:pos="1843"/>
        </w:tabs>
        <w:rPr>
          <w:b/>
          <w:bCs/>
          <w:color w:val="000000"/>
          <w:sz w:val="32"/>
          <w:szCs w:val="32"/>
        </w:rPr>
      </w:pPr>
      <w:bookmarkStart w:id="0" w:name="_GoBack"/>
      <w:bookmarkEnd w:id="0"/>
    </w:p>
    <w:p w14:paraId="7A0B3FF1" w14:textId="77777777" w:rsidR="0077625C" w:rsidRDefault="0077625C" w:rsidP="00080992">
      <w:pPr>
        <w:tabs>
          <w:tab w:val="left" w:pos="1843"/>
        </w:tabs>
        <w:rPr>
          <w:b/>
          <w:bCs/>
          <w:color w:val="000000"/>
          <w:sz w:val="32"/>
          <w:szCs w:val="32"/>
        </w:rPr>
      </w:pPr>
    </w:p>
    <w:p w14:paraId="4371B5C8" w14:textId="12AFBACE" w:rsidR="001C54DD" w:rsidRPr="00BD19EF" w:rsidRDefault="0096701A" w:rsidP="0096701A">
      <w:pPr>
        <w:pStyle w:val="Pr-formataoHTML"/>
        <w:tabs>
          <w:tab w:val="clear" w:pos="9160"/>
          <w:tab w:val="left" w:pos="8505"/>
          <w:tab w:val="left" w:pos="9214"/>
        </w:tabs>
        <w:spacing w:line="540" w:lineRule="atLeast"/>
        <w:ind w:left="-567" w:hanging="284"/>
        <w:jc w:val="center"/>
        <w:rPr>
          <w:rFonts w:ascii="Lato" w:hAnsi="Lato" w:cs="Arial"/>
          <w:b/>
          <w:sz w:val="32"/>
          <w:szCs w:val="32"/>
        </w:rPr>
      </w:pPr>
      <w:r>
        <w:rPr>
          <w:rFonts w:ascii="Lato" w:hAnsi="Lato"/>
          <w:b/>
          <w:bCs/>
          <w:color w:val="FF0000"/>
          <w:sz w:val="36"/>
          <w:szCs w:val="36"/>
        </w:rPr>
        <w:t xml:space="preserve">      </w:t>
      </w:r>
      <w:r w:rsidR="00BD19EF" w:rsidRPr="00BD19EF">
        <w:rPr>
          <w:rFonts w:ascii="Lato" w:hAnsi="Lato"/>
          <w:b/>
          <w:bCs/>
          <w:color w:val="FF0000"/>
          <w:sz w:val="32"/>
          <w:szCs w:val="32"/>
        </w:rPr>
        <w:t xml:space="preserve">RELATÓRIO DE </w:t>
      </w:r>
      <w:r w:rsidR="00007E2A" w:rsidRPr="00BD19EF">
        <w:rPr>
          <w:rFonts w:ascii="Lato" w:hAnsi="Lato"/>
          <w:b/>
          <w:color w:val="FF0000"/>
          <w:sz w:val="32"/>
          <w:szCs w:val="32"/>
        </w:rPr>
        <w:t>EQUIPAMENTOS REPROVADOS</w:t>
      </w:r>
      <w:r w:rsidR="001F3865" w:rsidRPr="00BD19EF">
        <w:rPr>
          <w:rFonts w:ascii="Lato" w:hAnsi="Lato"/>
          <w:b/>
          <w:color w:val="FF0000"/>
          <w:sz w:val="32"/>
          <w:szCs w:val="32"/>
        </w:rPr>
        <w:t xml:space="preserve"> /</w:t>
      </w:r>
      <w:r w:rsidR="00007E2A" w:rsidRPr="00BD19EF">
        <w:rPr>
          <w:rFonts w:ascii="Lato" w:hAnsi="Lato"/>
          <w:b/>
          <w:color w:val="FF0000"/>
          <w:sz w:val="32"/>
          <w:szCs w:val="32"/>
        </w:rPr>
        <w:t>FAILED EQUIPMENT</w:t>
      </w:r>
      <w:r w:rsidR="00BD19EF" w:rsidRPr="00BD19EF">
        <w:rPr>
          <w:rFonts w:ascii="Lato" w:hAnsi="Lato"/>
          <w:b/>
          <w:color w:val="FF0000"/>
          <w:sz w:val="32"/>
          <w:szCs w:val="32"/>
        </w:rPr>
        <w:t xml:space="preserve"> REPORT</w:t>
      </w:r>
      <w:r w:rsidR="00DB65B0" w:rsidRPr="00BD19EF">
        <w:rPr>
          <w:rFonts w:ascii="Lato" w:hAnsi="Lato"/>
          <w:b/>
          <w:color w:val="FF0000"/>
          <w:sz w:val="32"/>
          <w:szCs w:val="32"/>
        </w:rPr>
        <w:br/>
      </w:r>
    </w:p>
    <w:p w14:paraId="1D4FE67F" w14:textId="77777777" w:rsidR="00C16C9A" w:rsidRDefault="00C16C9A" w:rsidP="00C16C9A">
      <w:pPr>
        <w:rPr>
          <w:rFonts w:ascii="Lato" w:hAnsi="Lato"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XSpec="center" w:tblpY="-5"/>
        <w:tblW w:w="10577" w:type="dxa"/>
        <w:shd w:val="clear" w:color="auto" w:fill="DBE5F1" w:themeFill="accent1" w:themeFillTint="33"/>
        <w:tblLayout w:type="fixed"/>
        <w:tblLook w:val="0420" w:firstRow="1" w:lastRow="0" w:firstColumn="0" w:lastColumn="0" w:noHBand="0" w:noVBand="1"/>
      </w:tblPr>
      <w:tblGrid>
        <w:gridCol w:w="5103"/>
        <w:gridCol w:w="5474"/>
      </w:tblGrid>
      <w:tr w:rsidR="00327A3F" w:rsidRPr="009562E1" w14:paraId="68607F47" w14:textId="77777777" w:rsidTr="00327A3F">
        <w:trPr>
          <w:trHeight w:val="283"/>
        </w:trPr>
        <w:tc>
          <w:tcPr>
            <w:tcW w:w="5103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</w:tcPr>
          <w:p w14:paraId="44E61AA4" w14:textId="77777777" w:rsidR="00327A3F" w:rsidRPr="009562E1" w:rsidRDefault="00327A3F" w:rsidP="00327A3F">
            <w:pPr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9562E1"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CONTROLE DE QUALIDADE </w:t>
            </w:r>
            <w:r w:rsidRPr="009562E1">
              <w:rPr>
                <w:rFonts w:ascii="Lato" w:hAnsi="Lato" w:cstheme="minorHAnsi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(</w:t>
            </w:r>
            <w:proofErr w:type="spellStart"/>
            <w:r w:rsidRPr="009562E1">
              <w:rPr>
                <w:rFonts w:ascii="Lato" w:hAnsi="Lato" w:cstheme="minorHAnsi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Quality</w:t>
            </w:r>
            <w:proofErr w:type="spellEnd"/>
            <w:r w:rsidRPr="009562E1">
              <w:rPr>
                <w:rFonts w:ascii="Lato" w:hAnsi="Lato" w:cstheme="minorHAnsi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9562E1">
              <w:rPr>
                <w:rFonts w:ascii="Lato" w:hAnsi="Lato" w:cstheme="minorHAnsi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Control</w:t>
            </w:r>
            <w:proofErr w:type="spellEnd"/>
            <w:r w:rsidRPr="009562E1">
              <w:rPr>
                <w:rFonts w:ascii="Lato" w:hAnsi="Lato" w:cstheme="minorHAnsi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): </w:t>
            </w:r>
          </w:p>
        </w:tc>
        <w:tc>
          <w:tcPr>
            <w:tcW w:w="54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244061" w:themeFill="accent1" w:themeFillShade="80"/>
            <w:vAlign w:val="center"/>
          </w:tcPr>
          <w:p w14:paraId="4A98F0F3" w14:textId="3F0DE24F" w:rsidR="00327A3F" w:rsidRPr="009562E1" w:rsidRDefault="00327A3F" w:rsidP="00327A3F">
            <w:pPr>
              <w:rPr>
                <w:rFonts w:ascii="Lato" w:hAnsi="Lato" w:cstheme="minorHAnsi"/>
                <w:b/>
                <w:bCs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bCs/>
                <w:sz w:val="18"/>
                <w:szCs w:val="18"/>
              </w:rPr>
              <w:t>RELATÓRIO</w:t>
            </w:r>
            <w:r w:rsidRPr="009562E1">
              <w:rPr>
                <w:rFonts w:ascii="Lato" w:hAnsi="Lato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9562E1">
              <w:rPr>
                <w:rFonts w:ascii="Lato" w:hAnsi="Lato"/>
                <w:b/>
                <w:bCs/>
                <w:sz w:val="18"/>
                <w:szCs w:val="18"/>
              </w:rPr>
              <w:t>Nº</w:t>
            </w:r>
            <w:r w:rsidRPr="009562E1">
              <w:rPr>
                <w:rFonts w:ascii="Lato" w:hAnsi="Lato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9562E1">
              <w:rPr>
                <w:rFonts w:ascii="Lato" w:hAnsi="Lato"/>
                <w:b/>
                <w:bCs/>
                <w:i/>
                <w:sz w:val="18"/>
                <w:szCs w:val="18"/>
              </w:rPr>
              <w:t>(</w:t>
            </w:r>
            <w:proofErr w:type="spellStart"/>
            <w:r w:rsidRPr="009562E1">
              <w:rPr>
                <w:rFonts w:ascii="Lato" w:hAnsi="Lato"/>
                <w:b/>
                <w:bCs/>
                <w:i/>
                <w:sz w:val="18"/>
                <w:szCs w:val="18"/>
              </w:rPr>
              <w:t>Number</w:t>
            </w:r>
            <w:proofErr w:type="spellEnd"/>
            <w:r w:rsidRPr="009562E1">
              <w:rPr>
                <w:rFonts w:ascii="Lato" w:hAnsi="Lato"/>
                <w:b/>
                <w:bCs/>
                <w:i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562E1">
              <w:rPr>
                <w:rFonts w:ascii="Lato" w:hAnsi="Lato"/>
                <w:b/>
                <w:bCs/>
                <w:i/>
                <w:sz w:val="18"/>
                <w:szCs w:val="18"/>
              </w:rPr>
              <w:t>Report</w:t>
            </w:r>
            <w:proofErr w:type="spellEnd"/>
            <w:r w:rsidRPr="009562E1">
              <w:rPr>
                <w:rFonts w:ascii="Lato" w:hAnsi="Lato"/>
                <w:b/>
                <w:bCs/>
                <w:i/>
                <w:sz w:val="18"/>
                <w:szCs w:val="18"/>
              </w:rPr>
              <w:t>)</w:t>
            </w:r>
            <w:r w:rsidRPr="009562E1">
              <w:rPr>
                <w:rFonts w:ascii="Lato" w:hAnsi="Lato"/>
                <w:b/>
                <w:bCs/>
                <w:sz w:val="18"/>
                <w:szCs w:val="18"/>
              </w:rPr>
              <w:t xml:space="preserve">:   </w:t>
            </w:r>
          </w:p>
        </w:tc>
      </w:tr>
      <w:tr w:rsidR="00327A3F" w:rsidRPr="009562E1" w14:paraId="42EB9E66" w14:textId="77777777" w:rsidTr="00327A3F">
        <w:trPr>
          <w:trHeight w:val="283"/>
        </w:trPr>
        <w:tc>
          <w:tcPr>
            <w:tcW w:w="51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vAlign w:val="center"/>
          </w:tcPr>
          <w:p w14:paraId="58FFC14D" w14:textId="3DA6D58D" w:rsidR="00327A3F" w:rsidRPr="006A557F" w:rsidRDefault="00A173EB" w:rsidP="006A557F">
            <w:pPr>
              <w:rPr>
                <w:rFonts w:ascii="Lato" w:hAnsi="Lato" w:cstheme="minorHAns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8254CE">
              <w:rPr>
                <w:rFonts w:ascii="Lato" w:hAnsi="Lato" w:cstheme="minorHAnsi"/>
                <w:b/>
                <w:bCs/>
                <w:color w:val="FFFFFF" w:themeColor="background1"/>
                <w:sz w:val="18"/>
                <w:szCs w:val="18"/>
              </w:rPr>
              <w:t xml:space="preserve">CLIENTE </w:t>
            </w:r>
            <w:r w:rsidRPr="008254CE">
              <w:rPr>
                <w:rFonts w:ascii="Lato" w:hAnsi="Lato" w:cstheme="minorHAnsi"/>
                <w:i/>
                <w:iCs/>
                <w:color w:val="FFFFFF" w:themeColor="background1"/>
                <w:sz w:val="18"/>
                <w:szCs w:val="18"/>
              </w:rPr>
              <w:t xml:space="preserve">(Client): </w:t>
            </w:r>
            <w:r w:rsidRPr="008254CE">
              <w:rPr>
                <w:rFonts w:ascii="Lato" w:hAnsi="Lato" w:cstheme="minorHAnsi"/>
                <w:b/>
                <w:iCs/>
                <w:color w:val="FFFFFF" w:themeColor="background1"/>
                <w:sz w:val="18"/>
                <w:szCs w:val="18"/>
              </w:rPr>
              <w:t xml:space="preserve"> </w:t>
            </w:r>
            <w:r w:rsidRPr="00456156">
              <w:rPr>
                <w:rFonts w:ascii="Lato" w:hAnsi="Lato" w:cstheme="minorHAnsi"/>
                <w:b/>
                <w:iCs/>
                <w:color w:val="FFFFFF" w:themeColor="background1"/>
                <w:sz w:val="18"/>
                <w:szCs w:val="18"/>
              </w:rPr>
              <w:t xml:space="preserve"> </w:t>
            </w:r>
            <w:r w:rsidRPr="00355421">
              <w:rPr>
                <w:rFonts w:ascii="Lato" w:hAnsi="Lato" w:cstheme="minorHAnsi"/>
                <w:b/>
                <w:bCs/>
                <w:i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Lato" w:hAnsi="Lato" w:cstheme="minorHAnsi"/>
                <w:b/>
                <w:bCs/>
                <w:iCs/>
                <w:color w:val="FFFFFF" w:themeColor="background1"/>
                <w:sz w:val="18"/>
                <w:szCs w:val="18"/>
              </w:rPr>
              <w:t xml:space="preserve"> 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244061" w:themeFill="accent1" w:themeFillShade="80"/>
            <w:vAlign w:val="center"/>
          </w:tcPr>
          <w:p w14:paraId="66A78023" w14:textId="77777777" w:rsidR="00327A3F" w:rsidRPr="009562E1" w:rsidRDefault="00327A3F" w:rsidP="00327A3F">
            <w:pPr>
              <w:rPr>
                <w:rFonts w:ascii="Lato" w:hAnsi="Lato"/>
                <w:b/>
                <w:bCs/>
                <w:color w:val="FF0000"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bCs/>
                <w:sz w:val="18"/>
                <w:szCs w:val="18"/>
              </w:rPr>
              <w:t xml:space="preserve">CONTRATO </w:t>
            </w:r>
            <w:r w:rsidRPr="009562E1">
              <w:rPr>
                <w:rFonts w:ascii="Lato" w:hAnsi="Lato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9562E1">
              <w:rPr>
                <w:rFonts w:ascii="Lato" w:hAnsi="Lato"/>
                <w:b/>
                <w:bCs/>
                <w:i/>
                <w:iCs/>
                <w:sz w:val="18"/>
                <w:szCs w:val="18"/>
              </w:rPr>
              <w:t>Contract</w:t>
            </w:r>
            <w:proofErr w:type="spellEnd"/>
            <w:r w:rsidRPr="009562E1">
              <w:rPr>
                <w:rFonts w:ascii="Lato" w:hAnsi="Lato"/>
                <w:b/>
                <w:bCs/>
                <w:i/>
                <w:iCs/>
                <w:sz w:val="18"/>
                <w:szCs w:val="18"/>
              </w:rPr>
              <w:t xml:space="preserve">): </w:t>
            </w:r>
          </w:p>
        </w:tc>
      </w:tr>
      <w:tr w:rsidR="008A03F6" w:rsidRPr="00A23B76" w14:paraId="0E535276" w14:textId="77777777" w:rsidTr="008A03F6">
        <w:trPr>
          <w:trHeight w:val="823"/>
        </w:trPr>
        <w:tc>
          <w:tcPr>
            <w:tcW w:w="5103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8872B" w14:textId="23959830" w:rsidR="008A03F6" w:rsidRPr="006A557F" w:rsidRDefault="008A03F6" w:rsidP="008A03F6">
            <w:pPr>
              <w:rPr>
                <w:rFonts w:ascii="Lato" w:hAnsi="Lato"/>
                <w:bCs/>
                <w:iCs/>
                <w:sz w:val="18"/>
                <w:szCs w:val="18"/>
                <w:lang w:val="en-US"/>
              </w:rPr>
            </w:pPr>
            <w:r w:rsidRPr="009562E1">
              <w:rPr>
                <w:rFonts w:ascii="Lato" w:hAnsi="Lato"/>
                <w:b/>
                <w:sz w:val="18"/>
                <w:szCs w:val="18"/>
                <w:lang w:val="en-US"/>
              </w:rPr>
              <w:t xml:space="preserve">LOCAL DO TESTE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>(Local of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en-US"/>
              </w:rPr>
              <w:t xml:space="preserve"> the Test): </w:t>
            </w:r>
            <w:r w:rsidRPr="006A557F">
              <w:rPr>
                <w:rFonts w:ascii="Lato" w:hAnsi="Lato"/>
                <w:bCs/>
                <w:iCs/>
                <w:sz w:val="18"/>
                <w:szCs w:val="18"/>
                <w:lang w:val="en-US"/>
              </w:rPr>
              <w:t xml:space="preserve">   </w:t>
            </w:r>
            <w:r w:rsidR="0007406D">
              <w:rPr>
                <w:rFonts w:ascii="Lato" w:hAnsi="Lato"/>
                <w:iCs/>
                <w:sz w:val="18"/>
                <w:szCs w:val="18"/>
                <w:lang w:val="en-US"/>
              </w:rPr>
              <w:t xml:space="preserve"> </w:t>
            </w:r>
          </w:p>
          <w:p w14:paraId="01D66DD8" w14:textId="77777777" w:rsidR="008A03F6" w:rsidRPr="006A557F" w:rsidRDefault="008A03F6" w:rsidP="008A03F6">
            <w:pPr>
              <w:rPr>
                <w:rFonts w:ascii="Lato" w:hAnsi="Lato"/>
                <w:b/>
                <w:color w:val="FF0000"/>
                <w:sz w:val="18"/>
                <w:szCs w:val="18"/>
                <w:lang w:val="en-US"/>
              </w:rPr>
            </w:pPr>
          </w:p>
          <w:p w14:paraId="1A409631" w14:textId="3CFC35CA" w:rsidR="008A03F6" w:rsidRPr="009562E1" w:rsidRDefault="008A03F6" w:rsidP="006A557F">
            <w:pPr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ENDEREÇO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Address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</w:t>
            </w:r>
            <w:r>
              <w:rPr>
                <w:rFonts w:ascii="Lato" w:hAnsi="Lato"/>
                <w:sz w:val="18"/>
                <w:szCs w:val="18"/>
              </w:rPr>
              <w:t xml:space="preserve">   </w:t>
            </w:r>
            <w:r w:rsidR="0007406D" w:rsidRPr="006A557F">
              <w:rPr>
                <w:rFonts w:ascii="Lato" w:hAnsi="Lato"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ACE9B6A" w14:textId="32A863BF" w:rsidR="008A03F6" w:rsidRPr="00A23B76" w:rsidRDefault="008A03F6" w:rsidP="008A03F6">
            <w:pPr>
              <w:rPr>
                <w:rFonts w:ascii="Lato" w:hAnsi="Lato"/>
                <w:color w:val="FF0000"/>
                <w:sz w:val="18"/>
                <w:szCs w:val="18"/>
              </w:rPr>
            </w:pPr>
            <w:r w:rsidRPr="00313F49">
              <w:rPr>
                <w:rFonts w:ascii="Lato" w:hAnsi="Lato"/>
                <w:b/>
                <w:sz w:val="18"/>
                <w:szCs w:val="18"/>
              </w:rPr>
              <w:t xml:space="preserve">EQUIPAMENTO </w:t>
            </w:r>
            <w:r w:rsidRPr="00313515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313515">
              <w:rPr>
                <w:rFonts w:ascii="Lato" w:hAnsi="Lato"/>
                <w:i/>
                <w:sz w:val="18"/>
                <w:szCs w:val="18"/>
              </w:rPr>
              <w:t>Equipment</w:t>
            </w:r>
            <w:proofErr w:type="spellEnd"/>
            <w:r w:rsidRPr="00313515">
              <w:rPr>
                <w:rFonts w:ascii="Lato" w:hAnsi="Lato"/>
                <w:i/>
                <w:sz w:val="18"/>
                <w:szCs w:val="18"/>
              </w:rPr>
              <w:t xml:space="preserve">): </w:t>
            </w:r>
            <w:r w:rsidR="0007406D">
              <w:rPr>
                <w:rFonts w:ascii="Lato" w:hAnsi="Lato"/>
                <w:sz w:val="18"/>
                <w:szCs w:val="18"/>
              </w:rPr>
              <w:t xml:space="preserve"> </w:t>
            </w:r>
          </w:p>
          <w:p w14:paraId="30499C6F" w14:textId="77777777" w:rsidR="008A03F6" w:rsidRDefault="008A03F6" w:rsidP="008A03F6">
            <w:pPr>
              <w:rPr>
                <w:rFonts w:ascii="Lato" w:hAnsi="Lato"/>
                <w:color w:val="FF0000"/>
                <w:sz w:val="18"/>
                <w:szCs w:val="18"/>
              </w:rPr>
            </w:pPr>
          </w:p>
          <w:p w14:paraId="232CF22C" w14:textId="0107564E" w:rsidR="0043703E" w:rsidRPr="00A23B76" w:rsidRDefault="0043703E" w:rsidP="006A557F">
            <w:pPr>
              <w:rPr>
                <w:rFonts w:ascii="Lato" w:hAnsi="Lato"/>
                <w:color w:val="FF0000"/>
                <w:sz w:val="18"/>
                <w:szCs w:val="18"/>
              </w:rPr>
            </w:pPr>
            <w:r w:rsidRPr="0043703E">
              <w:rPr>
                <w:rFonts w:ascii="Lato" w:hAnsi="Lato"/>
                <w:b/>
                <w:sz w:val="18"/>
                <w:szCs w:val="18"/>
              </w:rPr>
              <w:t>SÉRIE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531380">
              <w:rPr>
                <w:rFonts w:ascii="Lato" w:hAnsi="Lato"/>
                <w:i/>
                <w:sz w:val="18"/>
                <w:szCs w:val="18"/>
              </w:rPr>
              <w:t xml:space="preserve">(Serial </w:t>
            </w:r>
            <w:proofErr w:type="spellStart"/>
            <w:r w:rsidRPr="00531380">
              <w:rPr>
                <w:rFonts w:ascii="Lato" w:hAnsi="Lato"/>
                <w:i/>
                <w:sz w:val="18"/>
                <w:szCs w:val="18"/>
              </w:rPr>
              <w:t>Number</w:t>
            </w:r>
            <w:proofErr w:type="spellEnd"/>
            <w:r w:rsidRPr="00531380">
              <w:rPr>
                <w:rFonts w:ascii="Lato" w:hAnsi="Lato"/>
                <w:i/>
                <w:sz w:val="18"/>
                <w:szCs w:val="18"/>
              </w:rPr>
              <w:t>):</w:t>
            </w:r>
          </w:p>
        </w:tc>
      </w:tr>
      <w:tr w:rsidR="00327A3F" w:rsidRPr="009562E1" w14:paraId="0C0F9C8C" w14:textId="77777777" w:rsidTr="00327A3F">
        <w:trPr>
          <w:trHeight w:val="397"/>
        </w:trPr>
        <w:tc>
          <w:tcPr>
            <w:tcW w:w="51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AB01D6" w14:textId="38E280C5" w:rsidR="00327A3F" w:rsidRPr="009562E1" w:rsidRDefault="00327A3F" w:rsidP="00A36F0E">
            <w:pPr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DATA DA INSPEÇÃO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 </w:t>
            </w:r>
            <w:r w:rsidR="0007406D">
              <w:rPr>
                <w:rFonts w:ascii="Lato" w:hAnsi="Lato"/>
                <w:color w:val="FF0000"/>
                <w:sz w:val="18"/>
                <w:szCs w:val="18"/>
              </w:rPr>
              <w:t>/202</w:t>
            </w:r>
            <w:r w:rsidR="004C5948">
              <w:rPr>
                <w:rFonts w:ascii="Lato" w:hAnsi="Lato"/>
                <w:color w:val="FF0000"/>
                <w:sz w:val="18"/>
                <w:szCs w:val="18"/>
              </w:rPr>
              <w:t>6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A724009" w14:textId="2610D080" w:rsidR="00327A3F" w:rsidRPr="009562E1" w:rsidRDefault="00327A3F" w:rsidP="00327A3F">
            <w:pPr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NOTA FISCAL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Invoice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 </w:t>
            </w:r>
          </w:p>
        </w:tc>
      </w:tr>
      <w:tr w:rsidR="00327A3F" w:rsidRPr="009562E1" w14:paraId="1E209D31" w14:textId="77777777" w:rsidTr="00327A3F">
        <w:trPr>
          <w:trHeight w:val="397"/>
        </w:trPr>
        <w:tc>
          <w:tcPr>
            <w:tcW w:w="5103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DF56353" w14:textId="77777777" w:rsidR="00327A3F" w:rsidRPr="009562E1" w:rsidRDefault="00327A3F" w:rsidP="00327A3F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NORMA DE REFERÊNCIA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 </w:t>
            </w: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Normative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Reference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</w:t>
            </w:r>
            <w:r w:rsidRPr="009562E1">
              <w:rPr>
                <w:rFonts w:ascii="Lato" w:hAnsi="Lato"/>
                <w:sz w:val="18"/>
                <w:szCs w:val="18"/>
              </w:rPr>
              <w:t xml:space="preserve"> </w:t>
            </w:r>
          </w:p>
          <w:p w14:paraId="59F05765" w14:textId="17163475" w:rsidR="00327A3F" w:rsidRPr="009562E1" w:rsidRDefault="00327A3F" w:rsidP="00327A3F">
            <w:pPr>
              <w:rPr>
                <w:rFonts w:ascii="Lato" w:hAnsi="Lato"/>
                <w:b/>
                <w:sz w:val="18"/>
                <w:szCs w:val="18"/>
              </w:rPr>
            </w:pP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4559B46" w14:textId="77777777" w:rsidR="00327A3F" w:rsidRDefault="00327A3F" w:rsidP="00327A3F">
            <w:pPr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PROCEDIMENTO </w:t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(Procedure)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t xml:space="preserve">:  </w:t>
            </w:r>
          </w:p>
          <w:p w14:paraId="1332C79D" w14:textId="2D2658E0" w:rsidR="00327A3F" w:rsidRPr="009562E1" w:rsidRDefault="00327A3F" w:rsidP="008D7DBC">
            <w:pPr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sz w:val="18"/>
                <w:szCs w:val="18"/>
              </w:rPr>
              <w:t xml:space="preserve">PRO-BPC-5.1 Rev.: </w:t>
            </w:r>
            <w:r w:rsidR="00FC25C4">
              <w:rPr>
                <w:rFonts w:ascii="Lato" w:hAnsi="Lato"/>
                <w:sz w:val="18"/>
                <w:szCs w:val="18"/>
              </w:rPr>
              <w:t>1</w:t>
            </w:r>
            <w:r w:rsidR="008D7DBC">
              <w:rPr>
                <w:rFonts w:ascii="Lato" w:hAnsi="Lato"/>
                <w:sz w:val="18"/>
                <w:szCs w:val="18"/>
              </w:rPr>
              <w:t>1</w:t>
            </w:r>
          </w:p>
        </w:tc>
      </w:tr>
    </w:tbl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7"/>
        <w:gridCol w:w="5415"/>
      </w:tblGrid>
      <w:tr w:rsidR="00C16C9A" w:rsidRPr="00A670AC" w14:paraId="498054F8" w14:textId="77777777" w:rsidTr="00327A3F">
        <w:trPr>
          <w:trHeight w:val="401"/>
        </w:trPr>
        <w:tc>
          <w:tcPr>
            <w:tcW w:w="10632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1F3864"/>
            <w:vAlign w:val="center"/>
          </w:tcPr>
          <w:p w14:paraId="1D4A6138" w14:textId="77777777" w:rsidR="00C16C9A" w:rsidRPr="00A670AC" w:rsidRDefault="00C16C9A" w:rsidP="008F1DE8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>DESCRIÇÃO DO EQUIPAMENTO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(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Equipment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Description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>)</w:t>
            </w:r>
          </w:p>
        </w:tc>
      </w:tr>
      <w:tr w:rsidR="00C16C9A" w:rsidRPr="00A670AC" w14:paraId="4FA1941B" w14:textId="77777777" w:rsidTr="00327A3F">
        <w:trPr>
          <w:trHeight w:val="401"/>
        </w:trPr>
        <w:tc>
          <w:tcPr>
            <w:tcW w:w="5217" w:type="dxa"/>
            <w:tcBorders>
              <w:left w:val="single" w:sz="12" w:space="0" w:color="auto"/>
            </w:tcBorders>
            <w:vAlign w:val="center"/>
          </w:tcPr>
          <w:p w14:paraId="5B488DB3" w14:textId="77777777" w:rsidR="00C16C9A" w:rsidRPr="00A670AC" w:rsidRDefault="00C16C9A" w:rsidP="008F1DE8">
            <w:pPr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DIMENSÕES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>(Dimension):</w:t>
            </w: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415" w:type="dxa"/>
            <w:tcBorders>
              <w:right w:val="single" w:sz="12" w:space="0" w:color="auto"/>
            </w:tcBorders>
            <w:vAlign w:val="center"/>
          </w:tcPr>
          <w:p w14:paraId="0971038B" w14:textId="11869F7E" w:rsidR="00C16C9A" w:rsidRPr="00A670AC" w:rsidRDefault="00C16C9A" w:rsidP="007F3BE3">
            <w:pPr>
              <w:jc w:val="center"/>
              <w:rPr>
                <w:rFonts w:ascii="Lato" w:hAnsi="Lato"/>
                <w:sz w:val="18"/>
                <w:szCs w:val="18"/>
              </w:rPr>
            </w:pPr>
          </w:p>
        </w:tc>
      </w:tr>
      <w:tr w:rsidR="00C16C9A" w:rsidRPr="00A670AC" w14:paraId="7D89710F" w14:textId="77777777" w:rsidTr="00327A3F">
        <w:trPr>
          <w:trHeight w:val="401"/>
        </w:trPr>
        <w:tc>
          <w:tcPr>
            <w:tcW w:w="5217" w:type="dxa"/>
            <w:tcBorders>
              <w:left w:val="single" w:sz="12" w:space="0" w:color="auto"/>
            </w:tcBorders>
            <w:vAlign w:val="center"/>
          </w:tcPr>
          <w:p w14:paraId="04BBBAE3" w14:textId="77777777" w:rsidR="00C16C9A" w:rsidRPr="00A670AC" w:rsidRDefault="00C16C9A" w:rsidP="008F1DE8">
            <w:pPr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MATÉRIA PRIMA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Feedstock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>):</w:t>
            </w:r>
          </w:p>
        </w:tc>
        <w:tc>
          <w:tcPr>
            <w:tcW w:w="5415" w:type="dxa"/>
            <w:tcBorders>
              <w:right w:val="single" w:sz="12" w:space="0" w:color="auto"/>
            </w:tcBorders>
            <w:vAlign w:val="center"/>
          </w:tcPr>
          <w:p w14:paraId="30FD393C" w14:textId="74A15E3E" w:rsidR="00C16C9A" w:rsidRPr="00A670AC" w:rsidRDefault="00C16C9A" w:rsidP="00E92C7C">
            <w:pPr>
              <w:jc w:val="center"/>
              <w:rPr>
                <w:rFonts w:ascii="Lato" w:hAnsi="Lato"/>
                <w:sz w:val="18"/>
                <w:szCs w:val="18"/>
              </w:rPr>
            </w:pPr>
          </w:p>
        </w:tc>
      </w:tr>
      <w:tr w:rsidR="00C16C9A" w:rsidRPr="00A670AC" w14:paraId="1067C7E9" w14:textId="77777777" w:rsidTr="00327A3F">
        <w:trPr>
          <w:trHeight w:val="401"/>
        </w:trPr>
        <w:tc>
          <w:tcPr>
            <w:tcW w:w="5217" w:type="dxa"/>
            <w:tcBorders>
              <w:left w:val="single" w:sz="12" w:space="0" w:color="auto"/>
            </w:tcBorders>
            <w:vAlign w:val="center"/>
          </w:tcPr>
          <w:p w14:paraId="1CC34A7B" w14:textId="745AA1C2" w:rsidR="00C16C9A" w:rsidRPr="00A670AC" w:rsidRDefault="00C22DDC" w:rsidP="007F3BE3">
            <w:pPr>
              <w:rPr>
                <w:rFonts w:ascii="Lato" w:hAnsi="Lato"/>
                <w:b/>
                <w:sz w:val="18"/>
                <w:szCs w:val="18"/>
              </w:rPr>
            </w:pPr>
            <w:r w:rsidRPr="007C5B0D">
              <w:rPr>
                <w:rFonts w:ascii="Lato" w:hAnsi="Lato"/>
                <w:b/>
                <w:sz w:val="18"/>
                <w:szCs w:val="18"/>
                <w:lang w:val="pt-PT"/>
              </w:rPr>
              <w:t xml:space="preserve">CARGA DE </w:t>
            </w:r>
            <w:r>
              <w:rPr>
                <w:rFonts w:ascii="Lato" w:hAnsi="Lato"/>
                <w:b/>
                <w:sz w:val="18"/>
                <w:szCs w:val="18"/>
                <w:lang w:val="pt-PT"/>
              </w:rPr>
              <w:t xml:space="preserve">TRABALHO </w:t>
            </w:r>
            <w:r w:rsidRPr="007C5B0D">
              <w:rPr>
                <w:rFonts w:ascii="Lato" w:hAnsi="Lato"/>
                <w:b/>
                <w:i/>
                <w:sz w:val="18"/>
                <w:szCs w:val="18"/>
              </w:rPr>
              <w:t xml:space="preserve">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i/>
                <w:sz w:val="18"/>
                <w:szCs w:val="18"/>
              </w:rPr>
              <w:t>W</w:t>
            </w:r>
            <w:r w:rsidRPr="00B37B95">
              <w:rPr>
                <w:rFonts w:ascii="Lato" w:hAnsi="Lato"/>
                <w:i/>
                <w:sz w:val="18"/>
                <w:szCs w:val="18"/>
              </w:rPr>
              <w:t>ork</w:t>
            </w:r>
            <w:proofErr w:type="spellEnd"/>
            <w:r w:rsidRPr="00B37B95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i/>
                <w:sz w:val="18"/>
                <w:szCs w:val="18"/>
              </w:rPr>
              <w:t>L</w:t>
            </w:r>
            <w:r w:rsidRPr="00B37B95">
              <w:rPr>
                <w:rFonts w:ascii="Lato" w:hAnsi="Lato"/>
                <w:i/>
                <w:sz w:val="18"/>
                <w:szCs w:val="18"/>
              </w:rPr>
              <w:t>oad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>):</w:t>
            </w:r>
          </w:p>
        </w:tc>
        <w:tc>
          <w:tcPr>
            <w:tcW w:w="5415" w:type="dxa"/>
            <w:tcBorders>
              <w:right w:val="single" w:sz="12" w:space="0" w:color="auto"/>
            </w:tcBorders>
            <w:vAlign w:val="center"/>
          </w:tcPr>
          <w:p w14:paraId="0B0D183E" w14:textId="6DA96213" w:rsidR="00C16C9A" w:rsidRPr="00A670AC" w:rsidRDefault="00C16C9A" w:rsidP="001079E3">
            <w:pPr>
              <w:jc w:val="center"/>
              <w:rPr>
                <w:rFonts w:ascii="Lato" w:hAnsi="Lato"/>
                <w:sz w:val="18"/>
                <w:szCs w:val="18"/>
              </w:rPr>
            </w:pPr>
          </w:p>
        </w:tc>
      </w:tr>
      <w:tr w:rsidR="008A03F6" w:rsidRPr="00A670AC" w14:paraId="0B934D71" w14:textId="77777777" w:rsidTr="00327A3F">
        <w:trPr>
          <w:trHeight w:val="401"/>
        </w:trPr>
        <w:tc>
          <w:tcPr>
            <w:tcW w:w="5217" w:type="dxa"/>
            <w:tcBorders>
              <w:left w:val="single" w:sz="12" w:space="0" w:color="auto"/>
            </w:tcBorders>
            <w:vAlign w:val="center"/>
          </w:tcPr>
          <w:p w14:paraId="4E691E07" w14:textId="26D5A02C" w:rsidR="008A03F6" w:rsidRPr="007C5B0D" w:rsidRDefault="008A03F6" w:rsidP="007F3BE3">
            <w:pPr>
              <w:rPr>
                <w:rFonts w:ascii="Lato" w:hAnsi="Lato"/>
                <w:b/>
                <w:sz w:val="18"/>
                <w:szCs w:val="18"/>
                <w:lang w:val="pt-PT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QUANTIDADE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Quantity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>):</w:t>
            </w:r>
          </w:p>
        </w:tc>
        <w:tc>
          <w:tcPr>
            <w:tcW w:w="5415" w:type="dxa"/>
            <w:tcBorders>
              <w:right w:val="single" w:sz="12" w:space="0" w:color="auto"/>
            </w:tcBorders>
            <w:vAlign w:val="center"/>
          </w:tcPr>
          <w:p w14:paraId="31B1C304" w14:textId="16246A91" w:rsidR="008A03F6" w:rsidRDefault="008A03F6" w:rsidP="001079E3">
            <w:pPr>
              <w:jc w:val="center"/>
              <w:rPr>
                <w:rFonts w:ascii="Lato" w:hAnsi="Lato"/>
                <w:sz w:val="18"/>
                <w:szCs w:val="18"/>
              </w:rPr>
            </w:pPr>
          </w:p>
        </w:tc>
      </w:tr>
    </w:tbl>
    <w:p w14:paraId="2F62F5E4" w14:textId="5741D9BD" w:rsidR="00C16C9A" w:rsidRPr="00A670AC" w:rsidRDefault="00C16C9A" w:rsidP="00C16C9A">
      <w:pPr>
        <w:rPr>
          <w:rFonts w:ascii="Lato" w:hAnsi="Lato"/>
          <w:sz w:val="18"/>
          <w:szCs w:val="18"/>
        </w:rPr>
      </w:pPr>
      <w:r w:rsidRPr="00A670AC">
        <w:rPr>
          <w:rFonts w:ascii="Lato" w:hAnsi="Lato"/>
          <w:sz w:val="18"/>
          <w:szCs w:val="18"/>
        </w:rPr>
        <w:tab/>
      </w:r>
    </w:p>
    <w:tbl>
      <w:tblPr>
        <w:tblW w:w="1063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31"/>
      </w:tblGrid>
      <w:tr w:rsidR="00C16C9A" w:rsidRPr="00A670AC" w14:paraId="0033332A" w14:textId="77777777" w:rsidTr="00327A3F">
        <w:trPr>
          <w:trHeight w:val="332"/>
        </w:trPr>
        <w:tc>
          <w:tcPr>
            <w:tcW w:w="1063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1F3864"/>
            <w:vAlign w:val="center"/>
          </w:tcPr>
          <w:p w14:paraId="027FE9A6" w14:textId="32736799" w:rsidR="00C16C9A" w:rsidRPr="00A670AC" w:rsidRDefault="00C16C9A" w:rsidP="008F1DE8">
            <w:pPr>
              <w:jc w:val="center"/>
              <w:rPr>
                <w:rFonts w:ascii="Lato" w:hAnsi="Lato"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DESCRIÇÃO DA INSUFICIÊNCIA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Description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of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Insufficiency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>)</w:t>
            </w:r>
          </w:p>
        </w:tc>
      </w:tr>
      <w:tr w:rsidR="00C16C9A" w:rsidRPr="00A670AC" w14:paraId="147859FA" w14:textId="77777777" w:rsidTr="00327A3F">
        <w:trPr>
          <w:trHeight w:val="182"/>
        </w:trPr>
        <w:tc>
          <w:tcPr>
            <w:tcW w:w="10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EA83AA" w14:textId="64CA79F7" w:rsidR="0007406D" w:rsidRDefault="0007406D" w:rsidP="0007406D">
            <w:pPr>
              <w:shd w:val="clear" w:color="auto" w:fill="FFFFFF" w:themeFill="background1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Insuficiência de desempenho do equipamento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>(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Insufficiency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Performance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of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the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Equipment</w:t>
            </w:r>
            <w:proofErr w:type="spellEnd"/>
            <w:r w:rsidRPr="00A670AC">
              <w:rPr>
                <w:rFonts w:ascii="Lato" w:hAnsi="Lato"/>
                <w:b/>
                <w:sz w:val="18"/>
                <w:szCs w:val="18"/>
              </w:rPr>
              <w:t xml:space="preserve">) </w:t>
            </w:r>
            <w:r w:rsidRPr="00A670AC">
              <w:rPr>
                <w:rFonts w:ascii="Lato" w:hAnsi="Lato"/>
                <w:b/>
                <w:sz w:val="18"/>
                <w:szCs w:val="18"/>
              </w:rPr>
              <w:br/>
              <w:t>(CONFORME</w:t>
            </w:r>
            <w:r>
              <w:rPr>
                <w:rFonts w:ascii="Lato" w:hAnsi="Lato"/>
                <w:b/>
                <w:sz w:val="18"/>
                <w:szCs w:val="18"/>
              </w:rPr>
              <w:t xml:space="preserve"> CRITÉRIO DE ACEITAÇÃO</w:t>
            </w:r>
            <w:r w:rsidRPr="00A670AC">
              <w:rPr>
                <w:rFonts w:ascii="Lato" w:hAnsi="Lato"/>
                <w:b/>
                <w:sz w:val="18"/>
                <w:szCs w:val="18"/>
              </w:rPr>
              <w:t>)</w:t>
            </w:r>
          </w:p>
          <w:p w14:paraId="458EDB1A" w14:textId="585C45E7" w:rsidR="00327A3F" w:rsidRPr="00A670AC" w:rsidRDefault="0007406D" w:rsidP="006A557F">
            <w:pPr>
              <w:shd w:val="clear" w:color="auto" w:fill="FFFFFF" w:themeFill="background1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  <w:lang w:eastAsia="pt-BR"/>
              </w:rPr>
              <w:t xml:space="preserve">FOI REALIZADO </w:t>
            </w:r>
            <w:r>
              <w:rPr>
                <w:rFonts w:ascii="Lato" w:hAnsi="Lato"/>
                <w:b/>
                <w:sz w:val="18"/>
                <w:szCs w:val="18"/>
                <w:lang w:eastAsia="pt-BR"/>
              </w:rPr>
              <w:t>A INSPEÇÃO NO EQUIPAMENTO E O MESMO FOI REPROVADO POR APRESENTAR, CONFORME FOTO EM ANEXO</w:t>
            </w:r>
          </w:p>
        </w:tc>
      </w:tr>
    </w:tbl>
    <w:p w14:paraId="68208404" w14:textId="4FB865FB" w:rsidR="00C16C9A" w:rsidRPr="00A670AC" w:rsidRDefault="00C16C9A" w:rsidP="00C16C9A">
      <w:pPr>
        <w:rPr>
          <w:rFonts w:ascii="Lato" w:hAnsi="Lato"/>
          <w:b/>
          <w:sz w:val="18"/>
          <w:szCs w:val="18"/>
        </w:rPr>
      </w:pPr>
    </w:p>
    <w:tbl>
      <w:tblPr>
        <w:tblStyle w:val="Tabelacomgrade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C16C9A" w:rsidRPr="00A670AC" w14:paraId="2E5BAAA9" w14:textId="77777777" w:rsidTr="00327A3F">
        <w:tc>
          <w:tcPr>
            <w:tcW w:w="10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3864"/>
          </w:tcPr>
          <w:p w14:paraId="42757022" w14:textId="716579FA" w:rsidR="00C16C9A" w:rsidRPr="00A670AC" w:rsidRDefault="00C16C9A" w:rsidP="008F1DE8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LAUDO FINAL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 xml:space="preserve">(Final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Report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): </w:t>
            </w:r>
            <w:r w:rsidRPr="00A670AC">
              <w:rPr>
                <w:rFonts w:ascii="Lato" w:hAnsi="Lato"/>
                <w:b/>
                <w:color w:val="FF0000"/>
                <w:sz w:val="18"/>
                <w:szCs w:val="18"/>
              </w:rPr>
              <w:t>REPROVADO</w:t>
            </w:r>
          </w:p>
        </w:tc>
      </w:tr>
    </w:tbl>
    <w:p w14:paraId="356A8060" w14:textId="48006784" w:rsidR="007132F2" w:rsidRDefault="007132F2" w:rsidP="00A9700C">
      <w:pPr>
        <w:rPr>
          <w:b/>
          <w:szCs w:val="18"/>
        </w:rPr>
      </w:pPr>
    </w:p>
    <w:tbl>
      <w:tblPr>
        <w:tblStyle w:val="Tabelacomgrade"/>
        <w:tblpPr w:leftFromText="141" w:rightFromText="141" w:vertAnchor="text" w:horzAnchor="margin" w:tblpXSpec="center" w:tblpY="-5"/>
        <w:tblW w:w="10696" w:type="dxa"/>
        <w:shd w:val="clear" w:color="auto" w:fill="DBE5F1" w:themeFill="accent1" w:themeFillTint="33"/>
        <w:tblLayout w:type="fixed"/>
        <w:tblLook w:val="0420" w:firstRow="1" w:lastRow="0" w:firstColumn="0" w:lastColumn="0" w:noHBand="0" w:noVBand="1"/>
      </w:tblPr>
      <w:tblGrid>
        <w:gridCol w:w="2812"/>
        <w:gridCol w:w="1134"/>
        <w:gridCol w:w="2977"/>
        <w:gridCol w:w="1134"/>
        <w:gridCol w:w="2639"/>
      </w:tblGrid>
      <w:tr w:rsidR="00327A3F" w:rsidRPr="009562E1" w14:paraId="5CD6F90B" w14:textId="77777777" w:rsidTr="00327A3F">
        <w:trPr>
          <w:trHeight w:val="953"/>
        </w:trPr>
        <w:tc>
          <w:tcPr>
            <w:tcW w:w="281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7D36CDF2" w14:textId="082A00E2" w:rsidR="00327A3F" w:rsidRPr="006A557F" w:rsidRDefault="00327A3F" w:rsidP="00327A3F">
            <w:pPr>
              <w:pStyle w:val="TableParagraph"/>
              <w:spacing w:before="400" w:line="183" w:lineRule="exact"/>
              <w:ind w:right="67"/>
              <w:jc w:val="center"/>
              <w:rPr>
                <w:rFonts w:ascii="Lato" w:hAnsi="Lato"/>
                <w:b/>
                <w:sz w:val="18"/>
                <w:szCs w:val="18"/>
                <w:lang w:val="pt-BR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3A87B3D3" w14:textId="237906E8" w:rsidR="00327A3F" w:rsidRPr="009562E1" w:rsidRDefault="006A557F" w:rsidP="006A557F">
            <w:pPr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     </w:t>
            </w:r>
            <w:r w:rsidR="0007406D">
              <w:rPr>
                <w:rFonts w:ascii="Lato" w:hAnsi="Lato"/>
                <w:sz w:val="18"/>
                <w:szCs w:val="18"/>
              </w:rPr>
              <w:t>/202</w:t>
            </w:r>
            <w:r w:rsidR="004C5948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297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30A89B0" w14:textId="477827CC" w:rsidR="00327A3F" w:rsidRPr="009562E1" w:rsidRDefault="0007406D" w:rsidP="00327A3F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noProof/>
                <w:sz w:val="18"/>
                <w:szCs w:val="18"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679BA28F" wp14:editId="1374B88A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-167005</wp:posOffset>
                  </wp:positionV>
                  <wp:extent cx="1753235" cy="826135"/>
                  <wp:effectExtent l="0" t="0" r="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REA JULI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757E77FF" w14:textId="08C6756E" w:rsidR="0007406D" w:rsidRDefault="004C5948" w:rsidP="0007406D">
            <w:pPr>
              <w:spacing w:before="240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 xml:space="preserve">         /2026</w:t>
            </w:r>
          </w:p>
          <w:p w14:paraId="239CEDF0" w14:textId="77777777" w:rsidR="00327A3F" w:rsidRPr="009562E1" w:rsidRDefault="00327A3F" w:rsidP="001D2496">
            <w:pPr>
              <w:spacing w:before="240"/>
              <w:jc w:val="center"/>
              <w:rPr>
                <w:rFonts w:ascii="Lato" w:hAnsi="Lato"/>
                <w:b/>
                <w:sz w:val="18"/>
                <w:szCs w:val="18"/>
              </w:rPr>
            </w:pPr>
          </w:p>
        </w:tc>
        <w:tc>
          <w:tcPr>
            <w:tcW w:w="263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3BB786D" w14:textId="66F28CF3" w:rsidR="00327A3F" w:rsidRDefault="00327A3F" w:rsidP="00327A3F">
            <w:pPr>
              <w:spacing w:before="240"/>
              <w:jc w:val="center"/>
              <w:rPr>
                <w:rFonts w:ascii="Lato" w:hAnsi="Lato"/>
                <w:sz w:val="18"/>
                <w:szCs w:val="18"/>
              </w:rPr>
            </w:pPr>
          </w:p>
          <w:p w14:paraId="5660DBA4" w14:textId="3DB30BEC" w:rsidR="008A03F6" w:rsidRPr="009562E1" w:rsidRDefault="008A03F6" w:rsidP="00327A3F">
            <w:pPr>
              <w:spacing w:before="240"/>
              <w:jc w:val="center"/>
              <w:rPr>
                <w:rFonts w:ascii="Lato" w:hAnsi="Lato"/>
                <w:sz w:val="18"/>
                <w:szCs w:val="18"/>
              </w:rPr>
            </w:pPr>
          </w:p>
        </w:tc>
      </w:tr>
      <w:tr w:rsidR="00327A3F" w:rsidRPr="009562E1" w14:paraId="1F936E83" w14:textId="77777777" w:rsidTr="00327A3F">
        <w:trPr>
          <w:trHeight w:val="340"/>
        </w:trPr>
        <w:tc>
          <w:tcPr>
            <w:tcW w:w="281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E1D0C5D" w14:textId="176403E5" w:rsidR="00327A3F" w:rsidRPr="006A557F" w:rsidRDefault="00327A3F" w:rsidP="0043703E">
            <w:pPr>
              <w:pStyle w:val="TableParagraph"/>
              <w:spacing w:before="120" w:after="120"/>
              <w:ind w:right="64"/>
              <w:jc w:val="center"/>
              <w:rPr>
                <w:rFonts w:ascii="Lato" w:hAnsi="Lato"/>
                <w:b/>
                <w:sz w:val="18"/>
                <w:szCs w:val="18"/>
                <w:lang w:val="pt-BR"/>
              </w:rPr>
            </w:pPr>
            <w:r w:rsidRPr="006A557F">
              <w:rPr>
                <w:rFonts w:ascii="Lato" w:hAnsi="Lato"/>
                <w:b/>
                <w:sz w:val="18"/>
                <w:szCs w:val="18"/>
                <w:lang w:val="pt-BR"/>
              </w:rPr>
              <w:t xml:space="preserve">CONTROLE DE </w:t>
            </w:r>
            <w:r w:rsidR="00A36F0E" w:rsidRPr="006A557F">
              <w:rPr>
                <w:rFonts w:ascii="Lato" w:hAnsi="Lato"/>
                <w:b/>
                <w:sz w:val="18"/>
                <w:szCs w:val="18"/>
                <w:lang w:val="pt-BR"/>
              </w:rPr>
              <w:t xml:space="preserve">QUALIDADE </w:t>
            </w:r>
            <w:r w:rsidR="00A36F0E" w:rsidRPr="00A36F0E">
              <w:rPr>
                <w:rFonts w:ascii="Lato" w:hAnsi="Lato"/>
                <w:sz w:val="18"/>
                <w:szCs w:val="18"/>
                <w:lang w:val="pt-BR"/>
              </w:rPr>
              <w:t>(</w:t>
            </w:r>
            <w:proofErr w:type="spellStart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Quality</w:t>
            </w:r>
            <w:proofErr w:type="spellEnd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Control</w:t>
            </w:r>
            <w:proofErr w:type="spellEnd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244061" w:themeFill="accent1" w:themeFillShade="80"/>
            <w:vAlign w:val="center"/>
          </w:tcPr>
          <w:p w14:paraId="7B701ECD" w14:textId="77777777" w:rsidR="00327A3F" w:rsidRPr="009562E1" w:rsidRDefault="00327A3F" w:rsidP="00327A3F">
            <w:pPr>
              <w:pStyle w:val="TableParagraph"/>
              <w:ind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175AA891" w14:textId="77777777" w:rsidR="00327A3F" w:rsidRPr="009562E1" w:rsidRDefault="00327A3F" w:rsidP="00327A3F">
            <w:pPr>
              <w:pStyle w:val="TableParagraph"/>
              <w:ind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0C019387" w14:textId="77777777" w:rsidR="00327A3F" w:rsidRPr="009562E1" w:rsidRDefault="00327A3F" w:rsidP="00327A3F">
            <w:pPr>
              <w:pStyle w:val="TableParagraph"/>
              <w:ind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>ENGENHEIRO RESPONSÁVEL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br/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(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Responsible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Engineer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244061" w:themeFill="accent1" w:themeFillShade="80"/>
            <w:vAlign w:val="center"/>
          </w:tcPr>
          <w:p w14:paraId="33855525" w14:textId="77777777" w:rsidR="00327A3F" w:rsidRPr="009562E1" w:rsidRDefault="00327A3F" w:rsidP="00327A3F">
            <w:pPr>
              <w:pStyle w:val="TableParagraph"/>
              <w:ind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1D2041A3" w14:textId="77777777" w:rsidR="00327A3F" w:rsidRPr="009562E1" w:rsidRDefault="00327A3F" w:rsidP="00327A3F">
            <w:pPr>
              <w:pStyle w:val="TableParagraph"/>
              <w:ind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982D1D8" w14:textId="30019272" w:rsidR="00327A3F" w:rsidRDefault="00327A3F" w:rsidP="00327A3F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TÉCNICO DE INSPEÇÃO</w:t>
            </w:r>
          </w:p>
          <w:p w14:paraId="2AB93E30" w14:textId="77777777" w:rsidR="00327A3F" w:rsidRPr="009562E1" w:rsidRDefault="00327A3F" w:rsidP="00327A3F">
            <w:pPr>
              <w:jc w:val="center"/>
              <w:rPr>
                <w:rFonts w:ascii="Lato" w:hAnsi="Lato"/>
                <w:noProof/>
                <w:sz w:val="18"/>
                <w:szCs w:val="18"/>
              </w:rPr>
            </w:pP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Inspection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Technician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</w:p>
        </w:tc>
      </w:tr>
    </w:tbl>
    <w:p w14:paraId="55D1610C" w14:textId="1F5749EE" w:rsidR="00A9700C" w:rsidRDefault="00A9700C" w:rsidP="00A9700C">
      <w:pPr>
        <w:rPr>
          <w:b/>
          <w:szCs w:val="18"/>
        </w:rPr>
      </w:pPr>
    </w:p>
    <w:p w14:paraId="312D57AE" w14:textId="2527464D" w:rsidR="00C93ED1" w:rsidRDefault="00C93ED1" w:rsidP="007132F2">
      <w:pPr>
        <w:rPr>
          <w:szCs w:val="18"/>
        </w:rPr>
      </w:pPr>
    </w:p>
    <w:p w14:paraId="4E1CEDD8" w14:textId="77777777" w:rsidR="00A834BD" w:rsidRDefault="00A834BD" w:rsidP="007132F2">
      <w:pPr>
        <w:rPr>
          <w:szCs w:val="18"/>
        </w:rPr>
      </w:pPr>
    </w:p>
    <w:p w14:paraId="46DD495E" w14:textId="77777777" w:rsidR="00A834BD" w:rsidRDefault="00A834BD" w:rsidP="007132F2">
      <w:pPr>
        <w:rPr>
          <w:szCs w:val="18"/>
        </w:rPr>
      </w:pPr>
    </w:p>
    <w:p w14:paraId="32546315" w14:textId="77777777" w:rsidR="00A834BD" w:rsidRDefault="00A834BD" w:rsidP="007132F2">
      <w:pPr>
        <w:rPr>
          <w:szCs w:val="18"/>
        </w:rPr>
      </w:pPr>
    </w:p>
    <w:p w14:paraId="6A69DE7D" w14:textId="77777777" w:rsidR="00A834BD" w:rsidRDefault="00A834BD" w:rsidP="007132F2">
      <w:pPr>
        <w:rPr>
          <w:szCs w:val="18"/>
        </w:rPr>
      </w:pPr>
    </w:p>
    <w:p w14:paraId="7A8954A6" w14:textId="77777777" w:rsidR="00A834BD" w:rsidRDefault="00A834BD" w:rsidP="007132F2">
      <w:pPr>
        <w:rPr>
          <w:szCs w:val="18"/>
        </w:rPr>
      </w:pPr>
    </w:p>
    <w:p w14:paraId="01814C16" w14:textId="77777777" w:rsidR="00A834BD" w:rsidRDefault="00A834BD" w:rsidP="007132F2">
      <w:pPr>
        <w:rPr>
          <w:szCs w:val="18"/>
        </w:rPr>
      </w:pPr>
    </w:p>
    <w:p w14:paraId="58508B22" w14:textId="77777777" w:rsidR="00A834BD" w:rsidRDefault="00A834BD" w:rsidP="007132F2">
      <w:pPr>
        <w:rPr>
          <w:szCs w:val="18"/>
        </w:rPr>
      </w:pPr>
    </w:p>
    <w:p w14:paraId="24F67876" w14:textId="77777777" w:rsidR="00A834BD" w:rsidRDefault="00A834BD" w:rsidP="007132F2">
      <w:pPr>
        <w:rPr>
          <w:szCs w:val="18"/>
        </w:rPr>
      </w:pPr>
    </w:p>
    <w:p w14:paraId="1E781565" w14:textId="77777777" w:rsidR="00A834BD" w:rsidRDefault="00A834BD" w:rsidP="007132F2">
      <w:pPr>
        <w:rPr>
          <w:szCs w:val="18"/>
        </w:rPr>
      </w:pPr>
    </w:p>
    <w:p w14:paraId="7FD984F3" w14:textId="77777777" w:rsidR="00A834BD" w:rsidRDefault="00A834BD" w:rsidP="007132F2">
      <w:pPr>
        <w:rPr>
          <w:szCs w:val="18"/>
        </w:rPr>
      </w:pPr>
    </w:p>
    <w:p w14:paraId="67859300" w14:textId="77777777" w:rsidR="00A834BD" w:rsidRDefault="00A834BD" w:rsidP="007132F2">
      <w:pPr>
        <w:rPr>
          <w:szCs w:val="18"/>
        </w:rPr>
      </w:pPr>
    </w:p>
    <w:p w14:paraId="0F88E162" w14:textId="77777777" w:rsidR="0043703E" w:rsidRDefault="0043703E" w:rsidP="00A834BD">
      <w:pPr>
        <w:tabs>
          <w:tab w:val="left" w:pos="1843"/>
        </w:tabs>
        <w:jc w:val="center"/>
        <w:rPr>
          <w:rFonts w:ascii="Lato" w:hAnsi="Lato"/>
          <w:b/>
          <w:bCs/>
          <w:color w:val="000000"/>
          <w:sz w:val="36"/>
          <w:szCs w:val="36"/>
        </w:rPr>
      </w:pPr>
      <w:r>
        <w:rPr>
          <w:rFonts w:ascii="Lato" w:hAnsi="Lato"/>
          <w:b/>
          <w:bCs/>
          <w:color w:val="000000"/>
          <w:sz w:val="36"/>
          <w:szCs w:val="36"/>
        </w:rPr>
        <w:br/>
      </w:r>
    </w:p>
    <w:p w14:paraId="2DCC369C" w14:textId="77777777" w:rsidR="00BD19EF" w:rsidRDefault="00BD19EF" w:rsidP="00A834BD">
      <w:pPr>
        <w:tabs>
          <w:tab w:val="left" w:pos="1843"/>
        </w:tabs>
        <w:jc w:val="center"/>
        <w:rPr>
          <w:rFonts w:ascii="Lato" w:hAnsi="Lato"/>
          <w:b/>
          <w:bCs/>
          <w:color w:val="FF0000"/>
          <w:sz w:val="32"/>
          <w:szCs w:val="32"/>
        </w:rPr>
      </w:pPr>
    </w:p>
    <w:p w14:paraId="0E57BA51" w14:textId="77777777" w:rsidR="00BD19EF" w:rsidRDefault="00BD19EF" w:rsidP="00A834BD">
      <w:pPr>
        <w:tabs>
          <w:tab w:val="left" w:pos="1843"/>
        </w:tabs>
        <w:jc w:val="center"/>
        <w:rPr>
          <w:rFonts w:ascii="Lato" w:hAnsi="Lato"/>
          <w:b/>
          <w:bCs/>
          <w:color w:val="FF0000"/>
          <w:sz w:val="32"/>
          <w:szCs w:val="32"/>
        </w:rPr>
      </w:pPr>
    </w:p>
    <w:p w14:paraId="56937F61" w14:textId="77777777" w:rsidR="00BD19EF" w:rsidRDefault="00BD19EF" w:rsidP="00A834BD">
      <w:pPr>
        <w:tabs>
          <w:tab w:val="left" w:pos="1843"/>
        </w:tabs>
        <w:jc w:val="center"/>
        <w:rPr>
          <w:rFonts w:ascii="Lato" w:hAnsi="Lato"/>
          <w:b/>
          <w:bCs/>
          <w:color w:val="FF0000"/>
          <w:sz w:val="32"/>
          <w:szCs w:val="32"/>
        </w:rPr>
      </w:pPr>
    </w:p>
    <w:p w14:paraId="7EFC88AE" w14:textId="77777777" w:rsidR="00BD19EF" w:rsidRPr="00C277A8" w:rsidRDefault="00BD19EF" w:rsidP="00A834BD">
      <w:pPr>
        <w:tabs>
          <w:tab w:val="left" w:pos="1843"/>
        </w:tabs>
        <w:jc w:val="center"/>
        <w:rPr>
          <w:rFonts w:ascii="Lato" w:hAnsi="Lato"/>
          <w:b/>
          <w:color w:val="FF0000"/>
          <w:sz w:val="22"/>
          <w:szCs w:val="22"/>
        </w:rPr>
      </w:pPr>
      <w:r w:rsidRPr="00C277A8">
        <w:rPr>
          <w:rFonts w:ascii="Lato" w:hAnsi="Lato"/>
          <w:b/>
          <w:bCs/>
          <w:color w:val="FF0000"/>
          <w:sz w:val="22"/>
          <w:szCs w:val="22"/>
        </w:rPr>
        <w:t xml:space="preserve">RELATÓRIO DE </w:t>
      </w:r>
      <w:r w:rsidRPr="00C277A8">
        <w:rPr>
          <w:rFonts w:ascii="Lato" w:hAnsi="Lato"/>
          <w:b/>
          <w:color w:val="FF0000"/>
          <w:sz w:val="22"/>
          <w:szCs w:val="22"/>
        </w:rPr>
        <w:t>EQUIPAMENTOS REPROVADOS /FAILED EQUIPMENT REPORT)</w:t>
      </w:r>
    </w:p>
    <w:p w14:paraId="7975E2A7" w14:textId="39147558" w:rsidR="00A834BD" w:rsidRPr="00A670AC" w:rsidRDefault="00BD19EF" w:rsidP="00A834BD">
      <w:pPr>
        <w:tabs>
          <w:tab w:val="left" w:pos="1843"/>
        </w:tabs>
        <w:jc w:val="center"/>
        <w:rPr>
          <w:rFonts w:ascii="Lato" w:hAnsi="Lato"/>
          <w:b/>
          <w:bCs/>
          <w:color w:val="000000"/>
        </w:rPr>
      </w:pPr>
      <w:r w:rsidRPr="00A670AC">
        <w:rPr>
          <w:rFonts w:ascii="Lato" w:hAnsi="Lato"/>
          <w:color w:val="000000"/>
        </w:rPr>
        <w:t xml:space="preserve"> (</w:t>
      </w:r>
      <w:r w:rsidR="00A834BD" w:rsidRPr="00A670AC">
        <w:rPr>
          <w:rFonts w:ascii="Lato" w:hAnsi="Lato"/>
          <w:color w:val="000000"/>
        </w:rPr>
        <w:t>RELATÓRIO FOTOGRÁFICO / PHOTOGRAPHIC REPORT)</w:t>
      </w:r>
    </w:p>
    <w:p w14:paraId="3A85152F" w14:textId="1BE674E9" w:rsidR="00A834BD" w:rsidRDefault="00A834BD" w:rsidP="00A834BD">
      <w:pPr>
        <w:tabs>
          <w:tab w:val="left" w:pos="7719"/>
        </w:tabs>
        <w:rPr>
          <w:rFonts w:ascii="Arial" w:hAnsi="Arial" w:cs="Arial"/>
          <w:b/>
          <w:szCs w:val="18"/>
        </w:rPr>
      </w:pPr>
    </w:p>
    <w:tbl>
      <w:tblPr>
        <w:tblpPr w:leftFromText="141" w:rightFromText="141" w:vertAnchor="text" w:tblpX="-752" w:tblpY="18"/>
        <w:tblW w:w="10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2"/>
      </w:tblGrid>
      <w:tr w:rsidR="00A834BD" w14:paraId="5E680C38" w14:textId="77777777" w:rsidTr="002718A5">
        <w:trPr>
          <w:trHeight w:val="7874"/>
        </w:trPr>
        <w:tc>
          <w:tcPr>
            <w:tcW w:w="10682" w:type="dxa"/>
          </w:tcPr>
          <w:p w14:paraId="401B57E4" w14:textId="2CBBDC3E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7407A236" w14:textId="41B5FE03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63E6F065" w14:textId="2043ED44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2DA1396B" w14:textId="51EFF719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1D2498D6" w14:textId="76D8FA5D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200810DA" w14:textId="39E8C1F0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707B3D21" w14:textId="016772AB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42E51532" w14:textId="3A71BB29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696B02E4" w14:textId="1B69CBDB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495ADBF7" w14:textId="498CA432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3DB5653A" w14:textId="6BF3C299" w:rsidR="00A834BD" w:rsidRDefault="00A834BD" w:rsidP="008A03F6">
            <w:pPr>
              <w:tabs>
                <w:tab w:val="left" w:pos="7719"/>
              </w:tabs>
              <w:rPr>
                <w:rFonts w:ascii="Arial" w:hAnsi="Arial" w:cs="Arial"/>
                <w:szCs w:val="18"/>
              </w:rPr>
            </w:pPr>
          </w:p>
          <w:p w14:paraId="72F93B62" w14:textId="1A30607F" w:rsidR="00A834BD" w:rsidRPr="008A03F6" w:rsidRDefault="00A834BD" w:rsidP="008A03F6">
            <w:pPr>
              <w:tabs>
                <w:tab w:val="left" w:pos="7719"/>
              </w:tabs>
              <w:jc w:val="center"/>
              <w:rPr>
                <w:rFonts w:ascii="Arial" w:hAnsi="Arial" w:cs="Arial"/>
                <w:b/>
                <w:sz w:val="72"/>
                <w:szCs w:val="160"/>
              </w:rPr>
            </w:pPr>
          </w:p>
        </w:tc>
      </w:tr>
    </w:tbl>
    <w:p w14:paraId="1D6650D2" w14:textId="7221DD02" w:rsidR="00A834BD" w:rsidRDefault="00A834BD" w:rsidP="00A834BD">
      <w:pPr>
        <w:rPr>
          <w:b/>
          <w:szCs w:val="18"/>
        </w:rPr>
      </w:pPr>
    </w:p>
    <w:tbl>
      <w:tblPr>
        <w:tblStyle w:val="Tabelacomgrade"/>
        <w:tblW w:w="10632" w:type="dxa"/>
        <w:tblInd w:w="-714" w:type="dxa"/>
        <w:tblLook w:val="04A0" w:firstRow="1" w:lastRow="0" w:firstColumn="1" w:lastColumn="0" w:noHBand="0" w:noVBand="1"/>
      </w:tblPr>
      <w:tblGrid>
        <w:gridCol w:w="10632"/>
      </w:tblGrid>
      <w:tr w:rsidR="008A03F6" w:rsidRPr="00A670AC" w14:paraId="619BF810" w14:textId="77777777" w:rsidTr="008A03F6">
        <w:tc>
          <w:tcPr>
            <w:tcW w:w="10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3864"/>
          </w:tcPr>
          <w:p w14:paraId="51811F56" w14:textId="77777777" w:rsidR="008A03F6" w:rsidRPr="00A670AC" w:rsidRDefault="008A03F6" w:rsidP="00CB3179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A670AC">
              <w:rPr>
                <w:rFonts w:ascii="Lato" w:hAnsi="Lato"/>
                <w:b/>
                <w:sz w:val="18"/>
                <w:szCs w:val="18"/>
              </w:rPr>
              <w:t xml:space="preserve">LAUDO FINAL </w:t>
            </w:r>
            <w:r w:rsidRPr="00A670AC">
              <w:rPr>
                <w:rFonts w:ascii="Lato" w:hAnsi="Lato"/>
                <w:i/>
                <w:sz w:val="18"/>
                <w:szCs w:val="18"/>
              </w:rPr>
              <w:t xml:space="preserve">(Final </w:t>
            </w:r>
            <w:proofErr w:type="spellStart"/>
            <w:r w:rsidRPr="00A670AC">
              <w:rPr>
                <w:rFonts w:ascii="Lato" w:hAnsi="Lato"/>
                <w:i/>
                <w:sz w:val="18"/>
                <w:szCs w:val="18"/>
              </w:rPr>
              <w:t>Report</w:t>
            </w:r>
            <w:proofErr w:type="spellEnd"/>
            <w:r w:rsidRPr="00A670AC">
              <w:rPr>
                <w:rFonts w:ascii="Lato" w:hAnsi="Lato"/>
                <w:i/>
                <w:sz w:val="18"/>
                <w:szCs w:val="18"/>
              </w:rPr>
              <w:t xml:space="preserve">): </w:t>
            </w:r>
            <w:r w:rsidRPr="00A670AC">
              <w:rPr>
                <w:rFonts w:ascii="Lato" w:hAnsi="Lato"/>
                <w:b/>
                <w:color w:val="FF0000"/>
                <w:sz w:val="18"/>
                <w:szCs w:val="18"/>
              </w:rPr>
              <w:t>REPROVADO</w:t>
            </w:r>
          </w:p>
        </w:tc>
      </w:tr>
    </w:tbl>
    <w:p w14:paraId="25B60CDC" w14:textId="77777777" w:rsidR="008A03F6" w:rsidRDefault="008A03F6" w:rsidP="00A834BD">
      <w:pPr>
        <w:rPr>
          <w:b/>
          <w:szCs w:val="18"/>
        </w:rPr>
      </w:pPr>
    </w:p>
    <w:tbl>
      <w:tblPr>
        <w:tblStyle w:val="Tabelacomgrade"/>
        <w:tblpPr w:leftFromText="141" w:rightFromText="141" w:vertAnchor="text" w:horzAnchor="margin" w:tblpXSpec="center" w:tblpY="-5"/>
        <w:tblW w:w="10696" w:type="dxa"/>
        <w:shd w:val="clear" w:color="auto" w:fill="DBE5F1" w:themeFill="accent1" w:themeFillTint="33"/>
        <w:tblLayout w:type="fixed"/>
        <w:tblLook w:val="0420" w:firstRow="1" w:lastRow="0" w:firstColumn="0" w:lastColumn="0" w:noHBand="0" w:noVBand="1"/>
      </w:tblPr>
      <w:tblGrid>
        <w:gridCol w:w="2812"/>
        <w:gridCol w:w="1134"/>
        <w:gridCol w:w="2977"/>
        <w:gridCol w:w="1134"/>
        <w:gridCol w:w="2639"/>
      </w:tblGrid>
      <w:tr w:rsidR="008A03F6" w:rsidRPr="009562E1" w14:paraId="1C052EC8" w14:textId="77777777" w:rsidTr="00CB3179">
        <w:trPr>
          <w:trHeight w:val="953"/>
        </w:trPr>
        <w:tc>
          <w:tcPr>
            <w:tcW w:w="281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auto"/>
          </w:tcPr>
          <w:p w14:paraId="2AA2F4A0" w14:textId="6F173B9C" w:rsidR="008A03F6" w:rsidRPr="006A557F" w:rsidRDefault="006A557F" w:rsidP="00CB3179">
            <w:pPr>
              <w:pStyle w:val="TableParagraph"/>
              <w:spacing w:before="400" w:line="183" w:lineRule="exact"/>
              <w:ind w:right="67"/>
              <w:jc w:val="center"/>
              <w:rPr>
                <w:rFonts w:ascii="Lato" w:hAnsi="Lato"/>
                <w:b/>
                <w:sz w:val="18"/>
                <w:szCs w:val="18"/>
                <w:lang w:val="pt-BR"/>
              </w:rPr>
            </w:pPr>
            <w:r>
              <w:rPr>
                <w:rFonts w:ascii="Lato" w:hAnsi="Lato"/>
                <w:b/>
                <w:noProof/>
                <w:sz w:val="18"/>
                <w:szCs w:val="18"/>
                <w:lang w:val="pt-BR" w:eastAsia="pt-BR"/>
              </w:rPr>
              <w:drawing>
                <wp:anchor distT="0" distB="0" distL="114300" distR="114300" simplePos="0" relativeHeight="251663360" behindDoc="1" locked="0" layoutInCell="1" allowOverlap="1" wp14:anchorId="495DF07E" wp14:editId="6956C77B">
                  <wp:simplePos x="0" y="0"/>
                  <wp:positionH relativeFrom="column">
                    <wp:posOffset>443865</wp:posOffset>
                  </wp:positionH>
                  <wp:positionV relativeFrom="paragraph">
                    <wp:posOffset>8202930</wp:posOffset>
                  </wp:positionV>
                  <wp:extent cx="1343025" cy="593911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3-05-18 at 17.32.39 (1).jpe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59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488F6FDF" w14:textId="7BC2376B" w:rsidR="008A03F6" w:rsidRPr="009562E1" w:rsidRDefault="00B72B65" w:rsidP="00CB3179">
            <w:pPr>
              <w:jc w:val="center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t>/202</w:t>
            </w:r>
            <w:r w:rsidR="004C5948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297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1C39E5F" w14:textId="56CD9F21" w:rsidR="008A03F6" w:rsidRPr="009562E1" w:rsidRDefault="002718A5" w:rsidP="00CB3179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noProof/>
                <w:sz w:val="18"/>
                <w:szCs w:val="18"/>
                <w:lang w:eastAsia="pt-BR"/>
              </w:rPr>
              <w:drawing>
                <wp:anchor distT="0" distB="0" distL="114300" distR="114300" simplePos="0" relativeHeight="251669504" behindDoc="1" locked="0" layoutInCell="1" allowOverlap="1" wp14:anchorId="295EA59B" wp14:editId="6FBAECC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-170815</wp:posOffset>
                  </wp:positionV>
                  <wp:extent cx="1753235" cy="826135"/>
                  <wp:effectExtent l="0" t="0" r="0" b="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REA JULI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7625C">
              <w:rPr>
                <w:rFonts w:ascii="Lato" w:hAnsi="Lato"/>
                <w:b/>
                <w:noProof/>
                <w:sz w:val="18"/>
                <w:szCs w:val="18"/>
                <w:lang w:eastAsia="pt-BR"/>
              </w:rPr>
              <w:drawing>
                <wp:anchor distT="0" distB="0" distL="114300" distR="114300" simplePos="0" relativeHeight="251667456" behindDoc="1" locked="0" layoutInCell="1" allowOverlap="1" wp14:anchorId="5D0F46B9" wp14:editId="2E18FD73">
                  <wp:simplePos x="0" y="0"/>
                  <wp:positionH relativeFrom="column">
                    <wp:posOffset>2939415</wp:posOffset>
                  </wp:positionH>
                  <wp:positionV relativeFrom="paragraph">
                    <wp:posOffset>8348980</wp:posOffset>
                  </wp:positionV>
                  <wp:extent cx="1753235" cy="826135"/>
                  <wp:effectExtent l="0" t="0" r="0" b="0"/>
                  <wp:wrapNone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REA JULI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82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244061" w:themeFill="accent1" w:themeFillShade="80"/>
            <w:vAlign w:val="center"/>
          </w:tcPr>
          <w:p w14:paraId="6716B586" w14:textId="5A1B894F" w:rsidR="008A03F6" w:rsidRPr="009562E1" w:rsidRDefault="00B72B65" w:rsidP="00B72B65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B72B65">
              <w:rPr>
                <w:rFonts w:ascii="Lato" w:hAnsi="Lato"/>
                <w:sz w:val="18"/>
                <w:szCs w:val="18"/>
              </w:rPr>
              <w:t>/202</w:t>
            </w:r>
            <w:r w:rsidR="004C5948">
              <w:rPr>
                <w:rFonts w:ascii="Lato" w:hAnsi="Lato"/>
                <w:sz w:val="18"/>
                <w:szCs w:val="18"/>
              </w:rPr>
              <w:t>6</w:t>
            </w:r>
          </w:p>
        </w:tc>
        <w:tc>
          <w:tcPr>
            <w:tcW w:w="263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6D3EC47F" w14:textId="77777777" w:rsidR="008A03F6" w:rsidRPr="009562E1" w:rsidRDefault="008A03F6" w:rsidP="00CB3179">
            <w:pPr>
              <w:spacing w:before="240"/>
              <w:jc w:val="center"/>
              <w:rPr>
                <w:rFonts w:ascii="Lato" w:hAnsi="Lato"/>
                <w:sz w:val="18"/>
                <w:szCs w:val="18"/>
              </w:rPr>
            </w:pPr>
          </w:p>
        </w:tc>
      </w:tr>
      <w:tr w:rsidR="008A03F6" w:rsidRPr="009562E1" w14:paraId="63360A83" w14:textId="77777777" w:rsidTr="00CB3179">
        <w:trPr>
          <w:trHeight w:val="340"/>
        </w:trPr>
        <w:tc>
          <w:tcPr>
            <w:tcW w:w="281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3A309B6" w14:textId="01134771" w:rsidR="008A03F6" w:rsidRPr="006A557F" w:rsidRDefault="008A03F6" w:rsidP="0043703E">
            <w:pPr>
              <w:pStyle w:val="TableParagraph"/>
              <w:spacing w:before="120" w:after="120"/>
              <w:ind w:right="64"/>
              <w:jc w:val="center"/>
              <w:rPr>
                <w:rFonts w:ascii="Lato" w:hAnsi="Lato"/>
                <w:b/>
                <w:sz w:val="18"/>
                <w:szCs w:val="18"/>
                <w:lang w:val="pt-BR"/>
              </w:rPr>
            </w:pPr>
            <w:r w:rsidRPr="006A557F">
              <w:rPr>
                <w:rFonts w:ascii="Lato" w:hAnsi="Lato"/>
                <w:b/>
                <w:sz w:val="18"/>
                <w:szCs w:val="18"/>
                <w:lang w:val="pt-BR"/>
              </w:rPr>
              <w:t xml:space="preserve">CONTROLE DE </w:t>
            </w:r>
            <w:r w:rsidR="00A36F0E" w:rsidRPr="006A557F">
              <w:rPr>
                <w:rFonts w:ascii="Lato" w:hAnsi="Lato"/>
                <w:b/>
                <w:sz w:val="18"/>
                <w:szCs w:val="18"/>
                <w:lang w:val="pt-BR"/>
              </w:rPr>
              <w:t xml:space="preserve">QUALIDADE </w:t>
            </w:r>
            <w:r w:rsidR="00A36F0E" w:rsidRPr="00A36F0E">
              <w:rPr>
                <w:rFonts w:ascii="Lato" w:hAnsi="Lato"/>
                <w:sz w:val="18"/>
                <w:szCs w:val="18"/>
                <w:lang w:val="pt-BR"/>
              </w:rPr>
              <w:t>(</w:t>
            </w:r>
            <w:proofErr w:type="spellStart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Quality</w:t>
            </w:r>
            <w:proofErr w:type="spellEnd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Control</w:t>
            </w:r>
            <w:proofErr w:type="spellEnd"/>
            <w:r w:rsidRPr="006A557F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244061" w:themeFill="accent1" w:themeFillShade="80"/>
            <w:vAlign w:val="center"/>
          </w:tcPr>
          <w:p w14:paraId="50B88061" w14:textId="77777777" w:rsidR="008A03F6" w:rsidRPr="009562E1" w:rsidRDefault="008A03F6" w:rsidP="00CB3179">
            <w:pPr>
              <w:pStyle w:val="TableParagraph"/>
              <w:ind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5121ED6B" w14:textId="77777777" w:rsidR="008A03F6" w:rsidRPr="009562E1" w:rsidRDefault="008A03F6" w:rsidP="00CB3179">
            <w:pPr>
              <w:pStyle w:val="TableParagraph"/>
              <w:ind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</w:rPr>
            </w:pP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D9DF618" w14:textId="77777777" w:rsidR="008A03F6" w:rsidRPr="009562E1" w:rsidRDefault="008A03F6" w:rsidP="00CB3179">
            <w:pPr>
              <w:pStyle w:val="TableParagraph"/>
              <w:ind w:right="64"/>
              <w:jc w:val="center"/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>ENGENHEIRO RESPONSÁVEL</w:t>
            </w:r>
            <w:r w:rsidRPr="009562E1">
              <w:rPr>
                <w:rFonts w:ascii="Lato" w:hAnsi="Lato"/>
                <w:b/>
                <w:sz w:val="18"/>
                <w:szCs w:val="18"/>
              </w:rPr>
              <w:br/>
            </w: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(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Responsible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Engineer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  <w:lang w:val="pt-BR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244061" w:themeFill="accent1" w:themeFillShade="80"/>
            <w:vAlign w:val="center"/>
          </w:tcPr>
          <w:p w14:paraId="4FF6B07D" w14:textId="77777777" w:rsidR="008A03F6" w:rsidRPr="009562E1" w:rsidRDefault="008A03F6" w:rsidP="00CB3179">
            <w:pPr>
              <w:pStyle w:val="TableParagraph"/>
              <w:ind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/>
                <w:sz w:val="18"/>
                <w:szCs w:val="18"/>
              </w:rPr>
              <w:t>DATA</w:t>
            </w:r>
          </w:p>
          <w:p w14:paraId="45DD86F9" w14:textId="77777777" w:rsidR="008A03F6" w:rsidRPr="009562E1" w:rsidRDefault="008A03F6" w:rsidP="00CB3179">
            <w:pPr>
              <w:pStyle w:val="TableParagraph"/>
              <w:ind w:right="64"/>
              <w:jc w:val="center"/>
              <w:rPr>
                <w:rFonts w:ascii="Lato" w:hAnsi="Lato"/>
                <w:b/>
                <w:sz w:val="18"/>
                <w:szCs w:val="18"/>
              </w:rPr>
            </w:pPr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(Date)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E8FD6F2" w14:textId="77777777" w:rsidR="008A03F6" w:rsidRDefault="008A03F6" w:rsidP="00CB3179">
            <w:pPr>
              <w:jc w:val="center"/>
              <w:rPr>
                <w:rFonts w:ascii="Lato" w:hAnsi="Lato"/>
                <w:b/>
                <w:sz w:val="18"/>
                <w:szCs w:val="18"/>
              </w:rPr>
            </w:pPr>
            <w:r>
              <w:rPr>
                <w:rFonts w:ascii="Lato" w:hAnsi="Lato"/>
                <w:b/>
                <w:sz w:val="18"/>
                <w:szCs w:val="18"/>
              </w:rPr>
              <w:t>TÉCNICO DE INSPEÇÃO</w:t>
            </w:r>
          </w:p>
          <w:p w14:paraId="4F35EF9C" w14:textId="77777777" w:rsidR="008A03F6" w:rsidRPr="009562E1" w:rsidRDefault="008A03F6" w:rsidP="00CB3179">
            <w:pPr>
              <w:jc w:val="center"/>
              <w:rPr>
                <w:rFonts w:ascii="Lato" w:hAnsi="Lato"/>
                <w:noProof/>
                <w:sz w:val="18"/>
                <w:szCs w:val="18"/>
              </w:rPr>
            </w:pPr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Inspection</w:t>
            </w:r>
            <w:proofErr w:type="spellEnd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Lato" w:hAnsi="Lato"/>
                <w:bCs/>
                <w:i/>
                <w:iCs/>
                <w:sz w:val="18"/>
                <w:szCs w:val="18"/>
              </w:rPr>
              <w:t>Technician</w:t>
            </w:r>
            <w:proofErr w:type="spellEnd"/>
            <w:r w:rsidRPr="009562E1">
              <w:rPr>
                <w:rFonts w:ascii="Lato" w:hAnsi="Lato"/>
                <w:bCs/>
                <w:i/>
                <w:iCs/>
                <w:sz w:val="18"/>
                <w:szCs w:val="18"/>
              </w:rPr>
              <w:t>)</w:t>
            </w:r>
          </w:p>
        </w:tc>
      </w:tr>
    </w:tbl>
    <w:p w14:paraId="08DFC67A" w14:textId="77777777" w:rsidR="00A834BD" w:rsidRPr="00C86601" w:rsidRDefault="00A834BD" w:rsidP="00A834BD">
      <w:pPr>
        <w:tabs>
          <w:tab w:val="left" w:pos="8145"/>
        </w:tabs>
        <w:rPr>
          <w:szCs w:val="18"/>
        </w:rPr>
      </w:pPr>
      <w:r>
        <w:rPr>
          <w:szCs w:val="18"/>
        </w:rPr>
        <w:tab/>
      </w:r>
    </w:p>
    <w:p w14:paraId="0BCDE5E7" w14:textId="77777777" w:rsidR="00A834BD" w:rsidRPr="00C86601" w:rsidRDefault="00A834BD" w:rsidP="00A834BD">
      <w:pPr>
        <w:rPr>
          <w:szCs w:val="18"/>
        </w:rPr>
      </w:pPr>
    </w:p>
    <w:p w14:paraId="28425E12" w14:textId="77777777" w:rsidR="00A834BD" w:rsidRDefault="00A834BD" w:rsidP="007132F2">
      <w:pPr>
        <w:rPr>
          <w:szCs w:val="18"/>
        </w:rPr>
      </w:pPr>
    </w:p>
    <w:sectPr w:rsidR="00A834BD" w:rsidSect="00ED319F">
      <w:headerReference w:type="even" r:id="rId10"/>
      <w:headerReference w:type="default" r:id="rId11"/>
      <w:pgSz w:w="11909" w:h="16834" w:code="9"/>
      <w:pgMar w:top="247" w:right="1277" w:bottom="851" w:left="1418" w:header="22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199CB0" w14:textId="77777777" w:rsidR="00327A3F" w:rsidRDefault="00327A3F">
      <w:r>
        <w:separator/>
      </w:r>
    </w:p>
  </w:endnote>
  <w:endnote w:type="continuationSeparator" w:id="0">
    <w:p w14:paraId="650ABF50" w14:textId="77777777" w:rsidR="00327A3F" w:rsidRDefault="00327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Calibri"/>
    <w:charset w:val="00"/>
    <w:family w:val="swiss"/>
    <w:pitch w:val="variable"/>
    <w:sig w:usb0="00000001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99C095" w14:textId="77777777" w:rsidR="00327A3F" w:rsidRDefault="00327A3F">
      <w:r>
        <w:separator/>
      </w:r>
    </w:p>
  </w:footnote>
  <w:footnote w:type="continuationSeparator" w:id="0">
    <w:p w14:paraId="3D2C9A92" w14:textId="77777777" w:rsidR="00327A3F" w:rsidRDefault="00327A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213C71" w14:textId="77777777" w:rsidR="00327A3F" w:rsidRDefault="00327A3F" w:rsidP="00A02A3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B189D5B" w14:textId="77777777" w:rsidR="00327A3F" w:rsidRDefault="00327A3F" w:rsidP="00A02A3A">
    <w:pPr>
      <w:pStyle w:val="Cabealho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F638F6" w14:textId="77777777" w:rsidR="00007E2A" w:rsidRDefault="00007E2A" w:rsidP="008A03F6">
    <w:pPr>
      <w:tabs>
        <w:tab w:val="right" w:pos="9214"/>
      </w:tabs>
      <w:jc w:val="center"/>
      <w:rPr>
        <w:noProof/>
        <w:lang w:eastAsia="pt-BR"/>
      </w:rPr>
    </w:pPr>
  </w:p>
  <w:p w14:paraId="193E8589" w14:textId="638E342C" w:rsidR="00327A3F" w:rsidRPr="001C54DD" w:rsidRDefault="00D13D1F" w:rsidP="008A03F6">
    <w:pPr>
      <w:tabs>
        <w:tab w:val="right" w:pos="9214"/>
      </w:tabs>
      <w:jc w:val="center"/>
      <w:rPr>
        <w:rFonts w:ascii="Arial" w:hAnsi="Arial" w:cs="Arial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745E5D" wp14:editId="7BC1AD7F">
              <wp:simplePos x="0" y="0"/>
              <wp:positionH relativeFrom="column">
                <wp:posOffset>2862678</wp:posOffset>
              </wp:positionH>
              <wp:positionV relativeFrom="paragraph">
                <wp:posOffset>290097</wp:posOffset>
              </wp:positionV>
              <wp:extent cx="1289538" cy="621323"/>
              <wp:effectExtent l="0" t="0" r="6350" b="7620"/>
              <wp:wrapNone/>
              <wp:docPr id="2" name="Retângulo de cantos arredondado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9538" cy="621323"/>
                      </a:xfrm>
                      <a:prstGeom prst="round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3F358F9" id="Retângulo de cantos arredondados 2" o:spid="_x0000_s1026" style="position:absolute;margin-left:225.4pt;margin-top:22.85pt;width:101.55pt;height:4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" fillcolor="white [3201]" stroked="f" strokeweight="2pt"/>
          </w:pict>
        </mc:Fallback>
      </mc:AlternateContent>
    </w:r>
    <w:r w:rsidR="00663739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C2A04A0" wp14:editId="0B89934F">
          <wp:simplePos x="0" y="0"/>
          <wp:positionH relativeFrom="page">
            <wp:align>right</wp:align>
          </wp:positionH>
          <wp:positionV relativeFrom="paragraph">
            <wp:posOffset>-142875</wp:posOffset>
          </wp:positionV>
          <wp:extent cx="7558439" cy="10687050"/>
          <wp:effectExtent l="0" t="0" r="4445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SCARA SEM QR COD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39" cy="1068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7E2A">
      <w:rPr>
        <w:rFonts w:ascii="Arial" w:hAnsi="Arial" w:cs="Arial"/>
      </w:rPr>
      <w:t>FOR-BPC-5112 - REV-9</w:t>
    </w:r>
    <w:r w:rsidR="008A03F6">
      <w:rPr>
        <w:rFonts w:ascii="Arial" w:hAnsi="Arial" w:cs="Arial"/>
      </w:rPr>
      <w:t xml:space="preserve"> – </w:t>
    </w:r>
    <w:r w:rsidR="00007E2A">
      <w:rPr>
        <w:rFonts w:ascii="Arial" w:hAnsi="Arial" w:cs="Arial"/>
      </w:rPr>
      <w:t>01/06/2023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866B6"/>
    <w:multiLevelType w:val="hybridMultilevel"/>
    <w:tmpl w:val="2326C610"/>
    <w:lvl w:ilvl="0" w:tplc="F0D6F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9CFA2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9F27BE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01424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8E1A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14CCE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6480E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7487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1E484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2947C8"/>
    <w:multiLevelType w:val="hybridMultilevel"/>
    <w:tmpl w:val="041AC998"/>
    <w:lvl w:ilvl="0" w:tplc="1E9EDEE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45E901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CC82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6672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A8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A0C8B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4B26E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AC82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F2CCB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4D75C29"/>
    <w:multiLevelType w:val="hybridMultilevel"/>
    <w:tmpl w:val="CC88F678"/>
    <w:lvl w:ilvl="0" w:tplc="5BECF422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5E0DB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91ADD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4CA7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146B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78C17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3ADC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E2D3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1A89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633165"/>
    <w:multiLevelType w:val="hybridMultilevel"/>
    <w:tmpl w:val="33E2CC8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1730AD0"/>
    <w:multiLevelType w:val="hybridMultilevel"/>
    <w:tmpl w:val="1C765D3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2876EA5"/>
    <w:multiLevelType w:val="hybridMultilevel"/>
    <w:tmpl w:val="8BC0AD72"/>
    <w:lvl w:ilvl="0" w:tplc="01A0B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8AB4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384B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AC2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5C75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5633C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B268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A49AE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0E83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CE04F1"/>
    <w:multiLevelType w:val="hybridMultilevel"/>
    <w:tmpl w:val="6E6ED896"/>
    <w:lvl w:ilvl="0" w:tplc="4F3C43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1F46D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09A16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764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98E8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642F6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AE65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B005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41001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03D0CAC"/>
    <w:multiLevelType w:val="hybridMultilevel"/>
    <w:tmpl w:val="45FA1F6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725024"/>
    <w:multiLevelType w:val="hybridMultilevel"/>
    <w:tmpl w:val="BAE21EAA"/>
    <w:lvl w:ilvl="0" w:tplc="5BBE09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C545D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6DED3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B549D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9C12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5838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F21F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9A66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E10FC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F063D25"/>
    <w:multiLevelType w:val="hybridMultilevel"/>
    <w:tmpl w:val="14CAC878"/>
    <w:lvl w:ilvl="0" w:tplc="7F3461D4">
      <w:start w:val="2"/>
      <w:numFmt w:val="bullet"/>
      <w:lvlText w:val="-"/>
      <w:lvlJc w:val="left"/>
      <w:pPr>
        <w:tabs>
          <w:tab w:val="num" w:pos="1485"/>
        </w:tabs>
        <w:ind w:left="1485" w:hanging="360"/>
      </w:pPr>
      <w:rPr>
        <w:rFonts w:ascii="Times New Roman" w:eastAsia="Times New Roman" w:hAnsi="Times New Roman" w:cs="Times New Roman" w:hint="default"/>
      </w:rPr>
    </w:lvl>
    <w:lvl w:ilvl="1" w:tplc="9DC2A8BA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hint="default"/>
      </w:rPr>
    </w:lvl>
    <w:lvl w:ilvl="2" w:tplc="8392EECA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6E44A544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92264D7C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hint="default"/>
      </w:rPr>
    </w:lvl>
    <w:lvl w:ilvl="5" w:tplc="0CA09512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68061724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1098F6AC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hint="default"/>
      </w:rPr>
    </w:lvl>
    <w:lvl w:ilvl="8" w:tplc="CB2837B4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0">
    <w:nsid w:val="3B8D5AE0"/>
    <w:multiLevelType w:val="hybridMultilevel"/>
    <w:tmpl w:val="F01A9E9E"/>
    <w:lvl w:ilvl="0" w:tplc="D6ECBB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387C58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51EB3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CC53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06C0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1B4C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06E1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78A4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D41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89A0D33"/>
    <w:multiLevelType w:val="hybridMultilevel"/>
    <w:tmpl w:val="FD94CEEE"/>
    <w:lvl w:ilvl="0" w:tplc="32ECFEC6">
      <w:start w:val="2"/>
      <w:numFmt w:val="bullet"/>
      <w:lvlText w:val="-"/>
      <w:lvlJc w:val="left"/>
      <w:pPr>
        <w:tabs>
          <w:tab w:val="num" w:pos="735"/>
        </w:tabs>
        <w:ind w:left="735" w:hanging="360"/>
      </w:pPr>
      <w:rPr>
        <w:rFonts w:ascii="Times New Roman" w:eastAsia="Times New Roman" w:hAnsi="Times New Roman" w:cs="Times New Roman" w:hint="default"/>
      </w:rPr>
    </w:lvl>
    <w:lvl w:ilvl="1" w:tplc="BBB6D04C" w:tentative="1">
      <w:start w:val="1"/>
      <w:numFmt w:val="bullet"/>
      <w:lvlText w:val="o"/>
      <w:lvlJc w:val="left"/>
      <w:pPr>
        <w:tabs>
          <w:tab w:val="num" w:pos="1455"/>
        </w:tabs>
        <w:ind w:left="1455" w:hanging="360"/>
      </w:pPr>
      <w:rPr>
        <w:rFonts w:ascii="Courier New" w:hAnsi="Courier New" w:hint="default"/>
      </w:rPr>
    </w:lvl>
    <w:lvl w:ilvl="2" w:tplc="74846EF8" w:tentative="1">
      <w:start w:val="1"/>
      <w:numFmt w:val="bullet"/>
      <w:lvlText w:val="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</w:rPr>
    </w:lvl>
    <w:lvl w:ilvl="3" w:tplc="AAC4A6D0" w:tentative="1">
      <w:start w:val="1"/>
      <w:numFmt w:val="bullet"/>
      <w:lvlText w:val=""/>
      <w:lvlJc w:val="left"/>
      <w:pPr>
        <w:tabs>
          <w:tab w:val="num" w:pos="2895"/>
        </w:tabs>
        <w:ind w:left="2895" w:hanging="360"/>
      </w:pPr>
      <w:rPr>
        <w:rFonts w:ascii="Symbol" w:hAnsi="Symbol" w:hint="default"/>
      </w:rPr>
    </w:lvl>
    <w:lvl w:ilvl="4" w:tplc="13643946" w:tentative="1">
      <w:start w:val="1"/>
      <w:numFmt w:val="bullet"/>
      <w:lvlText w:val="o"/>
      <w:lvlJc w:val="left"/>
      <w:pPr>
        <w:tabs>
          <w:tab w:val="num" w:pos="3615"/>
        </w:tabs>
        <w:ind w:left="3615" w:hanging="360"/>
      </w:pPr>
      <w:rPr>
        <w:rFonts w:ascii="Courier New" w:hAnsi="Courier New" w:hint="default"/>
      </w:rPr>
    </w:lvl>
    <w:lvl w:ilvl="5" w:tplc="9D8EFAC2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</w:rPr>
    </w:lvl>
    <w:lvl w:ilvl="6" w:tplc="9138873C" w:tentative="1">
      <w:start w:val="1"/>
      <w:numFmt w:val="bullet"/>
      <w:lvlText w:val=""/>
      <w:lvlJc w:val="left"/>
      <w:pPr>
        <w:tabs>
          <w:tab w:val="num" w:pos="5055"/>
        </w:tabs>
        <w:ind w:left="5055" w:hanging="360"/>
      </w:pPr>
      <w:rPr>
        <w:rFonts w:ascii="Symbol" w:hAnsi="Symbol" w:hint="default"/>
      </w:rPr>
    </w:lvl>
    <w:lvl w:ilvl="7" w:tplc="7F3A504A" w:tentative="1">
      <w:start w:val="1"/>
      <w:numFmt w:val="bullet"/>
      <w:lvlText w:val="o"/>
      <w:lvlJc w:val="left"/>
      <w:pPr>
        <w:tabs>
          <w:tab w:val="num" w:pos="5775"/>
        </w:tabs>
        <w:ind w:left="5775" w:hanging="360"/>
      </w:pPr>
      <w:rPr>
        <w:rFonts w:ascii="Courier New" w:hAnsi="Courier New" w:hint="default"/>
      </w:rPr>
    </w:lvl>
    <w:lvl w:ilvl="8" w:tplc="7528DCD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</w:rPr>
    </w:lvl>
  </w:abstractNum>
  <w:abstractNum w:abstractNumId="12">
    <w:nsid w:val="491D2DFB"/>
    <w:multiLevelType w:val="hybridMultilevel"/>
    <w:tmpl w:val="97340BFC"/>
    <w:lvl w:ilvl="0" w:tplc="1660CFF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63E24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6A9C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14AC0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D44E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FE57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8A4B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8E58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4D6267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182328A"/>
    <w:multiLevelType w:val="hybridMultilevel"/>
    <w:tmpl w:val="A3D6C13C"/>
    <w:lvl w:ilvl="0" w:tplc="A6FEE55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356D0D4">
      <w:numFmt w:val="none"/>
      <w:lvlText w:val=""/>
      <w:lvlJc w:val="left"/>
      <w:pPr>
        <w:tabs>
          <w:tab w:val="num" w:pos="360"/>
        </w:tabs>
      </w:pPr>
    </w:lvl>
    <w:lvl w:ilvl="2" w:tplc="012A25BC">
      <w:numFmt w:val="none"/>
      <w:lvlText w:val=""/>
      <w:lvlJc w:val="left"/>
      <w:pPr>
        <w:tabs>
          <w:tab w:val="num" w:pos="360"/>
        </w:tabs>
      </w:pPr>
    </w:lvl>
    <w:lvl w:ilvl="3" w:tplc="EDB4C188">
      <w:numFmt w:val="none"/>
      <w:lvlText w:val=""/>
      <w:lvlJc w:val="left"/>
      <w:pPr>
        <w:tabs>
          <w:tab w:val="num" w:pos="360"/>
        </w:tabs>
      </w:pPr>
    </w:lvl>
    <w:lvl w:ilvl="4" w:tplc="1EA87E40">
      <w:numFmt w:val="none"/>
      <w:lvlText w:val=""/>
      <w:lvlJc w:val="left"/>
      <w:pPr>
        <w:tabs>
          <w:tab w:val="num" w:pos="360"/>
        </w:tabs>
      </w:pPr>
    </w:lvl>
    <w:lvl w:ilvl="5" w:tplc="F892C254">
      <w:numFmt w:val="none"/>
      <w:lvlText w:val=""/>
      <w:lvlJc w:val="left"/>
      <w:pPr>
        <w:tabs>
          <w:tab w:val="num" w:pos="360"/>
        </w:tabs>
      </w:pPr>
    </w:lvl>
    <w:lvl w:ilvl="6" w:tplc="97A8AA88">
      <w:numFmt w:val="none"/>
      <w:lvlText w:val=""/>
      <w:lvlJc w:val="left"/>
      <w:pPr>
        <w:tabs>
          <w:tab w:val="num" w:pos="360"/>
        </w:tabs>
      </w:pPr>
    </w:lvl>
    <w:lvl w:ilvl="7" w:tplc="A0764E5C">
      <w:numFmt w:val="none"/>
      <w:lvlText w:val=""/>
      <w:lvlJc w:val="left"/>
      <w:pPr>
        <w:tabs>
          <w:tab w:val="num" w:pos="360"/>
        </w:tabs>
      </w:pPr>
    </w:lvl>
    <w:lvl w:ilvl="8" w:tplc="8CF06882">
      <w:numFmt w:val="none"/>
      <w:lvlText w:val=""/>
      <w:lvlJc w:val="left"/>
      <w:pPr>
        <w:tabs>
          <w:tab w:val="num" w:pos="360"/>
        </w:tabs>
      </w:pPr>
    </w:lvl>
  </w:abstractNum>
  <w:abstractNum w:abstractNumId="14">
    <w:nsid w:val="5A37364A"/>
    <w:multiLevelType w:val="hybridMultilevel"/>
    <w:tmpl w:val="B3B267E6"/>
    <w:lvl w:ilvl="0" w:tplc="AAA643B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9F38BC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E82B9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9EE1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1876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894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4C57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0FF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33E3B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AD55B22"/>
    <w:multiLevelType w:val="hybridMultilevel"/>
    <w:tmpl w:val="FE442A7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5BA228D0"/>
    <w:multiLevelType w:val="hybridMultilevel"/>
    <w:tmpl w:val="89425164"/>
    <w:lvl w:ilvl="0" w:tplc="0E8ED3F8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6F5221F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7FA00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E28125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6767DC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B64D93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99AA12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5A4B6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A5C3C0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5D177DAD"/>
    <w:multiLevelType w:val="hybridMultilevel"/>
    <w:tmpl w:val="9CA2946C"/>
    <w:lvl w:ilvl="0" w:tplc="4434F8C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DCC8908C">
      <w:numFmt w:val="none"/>
      <w:lvlText w:val=""/>
      <w:lvlJc w:val="left"/>
      <w:pPr>
        <w:tabs>
          <w:tab w:val="num" w:pos="360"/>
        </w:tabs>
      </w:pPr>
    </w:lvl>
    <w:lvl w:ilvl="2" w:tplc="B7D279C2">
      <w:numFmt w:val="none"/>
      <w:lvlText w:val=""/>
      <w:lvlJc w:val="left"/>
      <w:pPr>
        <w:tabs>
          <w:tab w:val="num" w:pos="360"/>
        </w:tabs>
      </w:pPr>
    </w:lvl>
    <w:lvl w:ilvl="3" w:tplc="7FFED712">
      <w:numFmt w:val="none"/>
      <w:lvlText w:val=""/>
      <w:lvlJc w:val="left"/>
      <w:pPr>
        <w:tabs>
          <w:tab w:val="num" w:pos="360"/>
        </w:tabs>
      </w:pPr>
    </w:lvl>
    <w:lvl w:ilvl="4" w:tplc="606221DC">
      <w:numFmt w:val="none"/>
      <w:lvlText w:val=""/>
      <w:lvlJc w:val="left"/>
      <w:pPr>
        <w:tabs>
          <w:tab w:val="num" w:pos="360"/>
        </w:tabs>
      </w:pPr>
    </w:lvl>
    <w:lvl w:ilvl="5" w:tplc="64881036">
      <w:numFmt w:val="none"/>
      <w:lvlText w:val=""/>
      <w:lvlJc w:val="left"/>
      <w:pPr>
        <w:tabs>
          <w:tab w:val="num" w:pos="360"/>
        </w:tabs>
      </w:pPr>
    </w:lvl>
    <w:lvl w:ilvl="6" w:tplc="3962E886">
      <w:numFmt w:val="none"/>
      <w:lvlText w:val=""/>
      <w:lvlJc w:val="left"/>
      <w:pPr>
        <w:tabs>
          <w:tab w:val="num" w:pos="360"/>
        </w:tabs>
      </w:pPr>
    </w:lvl>
    <w:lvl w:ilvl="7" w:tplc="04EA009E">
      <w:numFmt w:val="none"/>
      <w:lvlText w:val=""/>
      <w:lvlJc w:val="left"/>
      <w:pPr>
        <w:tabs>
          <w:tab w:val="num" w:pos="360"/>
        </w:tabs>
      </w:pPr>
    </w:lvl>
    <w:lvl w:ilvl="8" w:tplc="EBE085EA">
      <w:numFmt w:val="none"/>
      <w:lvlText w:val=""/>
      <w:lvlJc w:val="left"/>
      <w:pPr>
        <w:tabs>
          <w:tab w:val="num" w:pos="360"/>
        </w:tabs>
      </w:pPr>
    </w:lvl>
  </w:abstractNum>
  <w:abstractNum w:abstractNumId="18">
    <w:nsid w:val="63A210A5"/>
    <w:multiLevelType w:val="hybridMultilevel"/>
    <w:tmpl w:val="736A0F22"/>
    <w:lvl w:ilvl="0" w:tplc="2018B98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520029A8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2AE225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ADE0DF2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1A0907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8EE9BD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417EE2B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91C56D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496F91A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6E8F2F12"/>
    <w:multiLevelType w:val="hybridMultilevel"/>
    <w:tmpl w:val="77B6F536"/>
    <w:lvl w:ilvl="0" w:tplc="76C61BEC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6E6CC09E">
      <w:numFmt w:val="none"/>
      <w:lvlText w:val=""/>
      <w:lvlJc w:val="left"/>
      <w:pPr>
        <w:tabs>
          <w:tab w:val="num" w:pos="360"/>
        </w:tabs>
      </w:pPr>
    </w:lvl>
    <w:lvl w:ilvl="2" w:tplc="EB1ACCEC">
      <w:numFmt w:val="none"/>
      <w:lvlText w:val=""/>
      <w:lvlJc w:val="left"/>
      <w:pPr>
        <w:tabs>
          <w:tab w:val="num" w:pos="360"/>
        </w:tabs>
      </w:pPr>
    </w:lvl>
    <w:lvl w:ilvl="3" w:tplc="FD846184">
      <w:numFmt w:val="none"/>
      <w:lvlText w:val=""/>
      <w:lvlJc w:val="left"/>
      <w:pPr>
        <w:tabs>
          <w:tab w:val="num" w:pos="360"/>
        </w:tabs>
      </w:pPr>
    </w:lvl>
    <w:lvl w:ilvl="4" w:tplc="7764D92C">
      <w:numFmt w:val="none"/>
      <w:lvlText w:val=""/>
      <w:lvlJc w:val="left"/>
      <w:pPr>
        <w:tabs>
          <w:tab w:val="num" w:pos="360"/>
        </w:tabs>
      </w:pPr>
    </w:lvl>
    <w:lvl w:ilvl="5" w:tplc="08E81B9C">
      <w:numFmt w:val="none"/>
      <w:lvlText w:val=""/>
      <w:lvlJc w:val="left"/>
      <w:pPr>
        <w:tabs>
          <w:tab w:val="num" w:pos="360"/>
        </w:tabs>
      </w:pPr>
    </w:lvl>
    <w:lvl w:ilvl="6" w:tplc="737E0FDC">
      <w:numFmt w:val="none"/>
      <w:lvlText w:val=""/>
      <w:lvlJc w:val="left"/>
      <w:pPr>
        <w:tabs>
          <w:tab w:val="num" w:pos="360"/>
        </w:tabs>
      </w:pPr>
    </w:lvl>
    <w:lvl w:ilvl="7" w:tplc="CA4C7DA4">
      <w:numFmt w:val="none"/>
      <w:lvlText w:val=""/>
      <w:lvlJc w:val="left"/>
      <w:pPr>
        <w:tabs>
          <w:tab w:val="num" w:pos="360"/>
        </w:tabs>
      </w:pPr>
    </w:lvl>
    <w:lvl w:ilvl="8" w:tplc="76529C4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7C581091"/>
    <w:multiLevelType w:val="hybridMultilevel"/>
    <w:tmpl w:val="BAC0D3A4"/>
    <w:lvl w:ilvl="0" w:tplc="D22ED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B8672A">
      <w:numFmt w:val="none"/>
      <w:lvlText w:val=""/>
      <w:lvlJc w:val="left"/>
      <w:pPr>
        <w:tabs>
          <w:tab w:val="num" w:pos="360"/>
        </w:tabs>
      </w:pPr>
    </w:lvl>
    <w:lvl w:ilvl="2" w:tplc="57D8786A">
      <w:numFmt w:val="none"/>
      <w:lvlText w:val=""/>
      <w:lvlJc w:val="left"/>
      <w:pPr>
        <w:tabs>
          <w:tab w:val="num" w:pos="360"/>
        </w:tabs>
      </w:pPr>
    </w:lvl>
    <w:lvl w:ilvl="3" w:tplc="056E84F0">
      <w:numFmt w:val="none"/>
      <w:lvlText w:val=""/>
      <w:lvlJc w:val="left"/>
      <w:pPr>
        <w:tabs>
          <w:tab w:val="num" w:pos="360"/>
        </w:tabs>
      </w:pPr>
    </w:lvl>
    <w:lvl w:ilvl="4" w:tplc="4C98CB2A">
      <w:numFmt w:val="none"/>
      <w:lvlText w:val=""/>
      <w:lvlJc w:val="left"/>
      <w:pPr>
        <w:tabs>
          <w:tab w:val="num" w:pos="360"/>
        </w:tabs>
      </w:pPr>
    </w:lvl>
    <w:lvl w:ilvl="5" w:tplc="A15A8C4C">
      <w:numFmt w:val="none"/>
      <w:lvlText w:val=""/>
      <w:lvlJc w:val="left"/>
      <w:pPr>
        <w:tabs>
          <w:tab w:val="num" w:pos="360"/>
        </w:tabs>
      </w:pPr>
    </w:lvl>
    <w:lvl w:ilvl="6" w:tplc="C644BF86">
      <w:numFmt w:val="none"/>
      <w:lvlText w:val=""/>
      <w:lvlJc w:val="left"/>
      <w:pPr>
        <w:tabs>
          <w:tab w:val="num" w:pos="360"/>
        </w:tabs>
      </w:pPr>
    </w:lvl>
    <w:lvl w:ilvl="7" w:tplc="F886F92A">
      <w:numFmt w:val="none"/>
      <w:lvlText w:val=""/>
      <w:lvlJc w:val="left"/>
      <w:pPr>
        <w:tabs>
          <w:tab w:val="num" w:pos="360"/>
        </w:tabs>
      </w:pPr>
    </w:lvl>
    <w:lvl w:ilvl="8" w:tplc="86CA540E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5"/>
  </w:num>
  <w:num w:numId="2">
    <w:abstractNumId w:val="13"/>
  </w:num>
  <w:num w:numId="3">
    <w:abstractNumId w:val="16"/>
  </w:num>
  <w:num w:numId="4">
    <w:abstractNumId w:val="18"/>
  </w:num>
  <w:num w:numId="5">
    <w:abstractNumId w:val="17"/>
  </w:num>
  <w:num w:numId="6">
    <w:abstractNumId w:val="9"/>
  </w:num>
  <w:num w:numId="7">
    <w:abstractNumId w:val="8"/>
  </w:num>
  <w:num w:numId="8">
    <w:abstractNumId w:val="12"/>
  </w:num>
  <w:num w:numId="9">
    <w:abstractNumId w:val="1"/>
  </w:num>
  <w:num w:numId="10">
    <w:abstractNumId w:val="0"/>
  </w:num>
  <w:num w:numId="11">
    <w:abstractNumId w:val="20"/>
  </w:num>
  <w:num w:numId="12">
    <w:abstractNumId w:val="2"/>
  </w:num>
  <w:num w:numId="13">
    <w:abstractNumId w:val="11"/>
  </w:num>
  <w:num w:numId="14">
    <w:abstractNumId w:val="6"/>
  </w:num>
  <w:num w:numId="15">
    <w:abstractNumId w:val="10"/>
  </w:num>
  <w:num w:numId="16">
    <w:abstractNumId w:val="19"/>
  </w:num>
  <w:num w:numId="17">
    <w:abstractNumId w:val="14"/>
  </w:num>
  <w:num w:numId="18">
    <w:abstractNumId w:val="3"/>
  </w:num>
  <w:num w:numId="19">
    <w:abstractNumId w:val="4"/>
  </w:num>
  <w:num w:numId="20">
    <w:abstractNumId w:val="7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8"/>
  <w:hyphenationZone w:val="425"/>
  <w:drawingGridHorizontalSpacing w:val="100"/>
  <w:drawingGridVerticalSpacing w:val="102"/>
  <w:displayHorizontalDrawingGridEvery w:val="0"/>
  <w:displayVerticalDrawingGridEvery w:val="0"/>
  <w:noPunctuationKerning/>
  <w:characterSpacingControl w:val="doNotCompress"/>
  <w:hdrShapeDefaults>
    <o:shapedefaults v:ext="edit" spidmax="442369">
      <o:colormenu v:ext="edit" fillcolor="none [273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A91"/>
    <w:rsid w:val="00002497"/>
    <w:rsid w:val="00007E2A"/>
    <w:rsid w:val="00010E72"/>
    <w:rsid w:val="000152D5"/>
    <w:rsid w:val="0002200D"/>
    <w:rsid w:val="00022C64"/>
    <w:rsid w:val="0002416A"/>
    <w:rsid w:val="0002708A"/>
    <w:rsid w:val="0003271D"/>
    <w:rsid w:val="00041EA7"/>
    <w:rsid w:val="000440EC"/>
    <w:rsid w:val="00044857"/>
    <w:rsid w:val="00044D5C"/>
    <w:rsid w:val="00046778"/>
    <w:rsid w:val="00050A66"/>
    <w:rsid w:val="0005117D"/>
    <w:rsid w:val="0005482B"/>
    <w:rsid w:val="00054FBB"/>
    <w:rsid w:val="000621DD"/>
    <w:rsid w:val="0006325F"/>
    <w:rsid w:val="00066B64"/>
    <w:rsid w:val="00070EB9"/>
    <w:rsid w:val="00073B4B"/>
    <w:rsid w:val="0007406D"/>
    <w:rsid w:val="000754EA"/>
    <w:rsid w:val="00080992"/>
    <w:rsid w:val="00081FE8"/>
    <w:rsid w:val="00084582"/>
    <w:rsid w:val="0008717F"/>
    <w:rsid w:val="000940DA"/>
    <w:rsid w:val="0009475F"/>
    <w:rsid w:val="000952D8"/>
    <w:rsid w:val="000A2B8E"/>
    <w:rsid w:val="000A355A"/>
    <w:rsid w:val="000A381A"/>
    <w:rsid w:val="000A481D"/>
    <w:rsid w:val="000B2291"/>
    <w:rsid w:val="000B7C13"/>
    <w:rsid w:val="000C5773"/>
    <w:rsid w:val="000C610A"/>
    <w:rsid w:val="000D36AA"/>
    <w:rsid w:val="000D3AEF"/>
    <w:rsid w:val="000D6974"/>
    <w:rsid w:val="000E2B55"/>
    <w:rsid w:val="000E4A15"/>
    <w:rsid w:val="000E5042"/>
    <w:rsid w:val="000E512A"/>
    <w:rsid w:val="000E6A39"/>
    <w:rsid w:val="000E6B82"/>
    <w:rsid w:val="000F1B46"/>
    <w:rsid w:val="000F20DB"/>
    <w:rsid w:val="000F5819"/>
    <w:rsid w:val="001038BF"/>
    <w:rsid w:val="00104F21"/>
    <w:rsid w:val="001079E3"/>
    <w:rsid w:val="00107F59"/>
    <w:rsid w:val="0011783B"/>
    <w:rsid w:val="00125D7D"/>
    <w:rsid w:val="00130800"/>
    <w:rsid w:val="001332B2"/>
    <w:rsid w:val="001375F0"/>
    <w:rsid w:val="00140D86"/>
    <w:rsid w:val="00147615"/>
    <w:rsid w:val="00150F5B"/>
    <w:rsid w:val="001623F4"/>
    <w:rsid w:val="00163021"/>
    <w:rsid w:val="001708F1"/>
    <w:rsid w:val="00170E4F"/>
    <w:rsid w:val="00171502"/>
    <w:rsid w:val="001723F5"/>
    <w:rsid w:val="00177BAA"/>
    <w:rsid w:val="00177CCC"/>
    <w:rsid w:val="00182E9D"/>
    <w:rsid w:val="00183403"/>
    <w:rsid w:val="00186DC5"/>
    <w:rsid w:val="001A3C03"/>
    <w:rsid w:val="001A513D"/>
    <w:rsid w:val="001B1897"/>
    <w:rsid w:val="001B1CF2"/>
    <w:rsid w:val="001B36A7"/>
    <w:rsid w:val="001B67A0"/>
    <w:rsid w:val="001B6A23"/>
    <w:rsid w:val="001B79D8"/>
    <w:rsid w:val="001C2250"/>
    <w:rsid w:val="001C298E"/>
    <w:rsid w:val="001C2D68"/>
    <w:rsid w:val="001C38FB"/>
    <w:rsid w:val="001C4240"/>
    <w:rsid w:val="001C54DD"/>
    <w:rsid w:val="001C5F2A"/>
    <w:rsid w:val="001D2496"/>
    <w:rsid w:val="001D27AE"/>
    <w:rsid w:val="001D3E88"/>
    <w:rsid w:val="001D4DD7"/>
    <w:rsid w:val="001D61BB"/>
    <w:rsid w:val="001D6DDA"/>
    <w:rsid w:val="001E0A7E"/>
    <w:rsid w:val="001E3FBD"/>
    <w:rsid w:val="001E5CF7"/>
    <w:rsid w:val="001F0DE4"/>
    <w:rsid w:val="001F11E6"/>
    <w:rsid w:val="001F3865"/>
    <w:rsid w:val="00203C0E"/>
    <w:rsid w:val="00203E1B"/>
    <w:rsid w:val="00205718"/>
    <w:rsid w:val="00211B73"/>
    <w:rsid w:val="00221C72"/>
    <w:rsid w:val="00222F26"/>
    <w:rsid w:val="00224226"/>
    <w:rsid w:val="00226874"/>
    <w:rsid w:val="00232940"/>
    <w:rsid w:val="002339C3"/>
    <w:rsid w:val="002339ED"/>
    <w:rsid w:val="00233AF1"/>
    <w:rsid w:val="00237843"/>
    <w:rsid w:val="002425B8"/>
    <w:rsid w:val="002432F1"/>
    <w:rsid w:val="002505F8"/>
    <w:rsid w:val="00252BC2"/>
    <w:rsid w:val="00253E87"/>
    <w:rsid w:val="002547D4"/>
    <w:rsid w:val="002620C4"/>
    <w:rsid w:val="00265A3C"/>
    <w:rsid w:val="002662A0"/>
    <w:rsid w:val="002718A5"/>
    <w:rsid w:val="00273D7E"/>
    <w:rsid w:val="00276650"/>
    <w:rsid w:val="002839A7"/>
    <w:rsid w:val="00285CA8"/>
    <w:rsid w:val="0028672C"/>
    <w:rsid w:val="002911D4"/>
    <w:rsid w:val="00293EE1"/>
    <w:rsid w:val="002A71D4"/>
    <w:rsid w:val="002B00DA"/>
    <w:rsid w:val="002B5047"/>
    <w:rsid w:val="002B64AF"/>
    <w:rsid w:val="002C063B"/>
    <w:rsid w:val="002C6414"/>
    <w:rsid w:val="002C6647"/>
    <w:rsid w:val="002C696E"/>
    <w:rsid w:val="002D086C"/>
    <w:rsid w:val="002D294B"/>
    <w:rsid w:val="002D3A5B"/>
    <w:rsid w:val="002D5D5A"/>
    <w:rsid w:val="002D5E4F"/>
    <w:rsid w:val="002E62F3"/>
    <w:rsid w:val="002E6A00"/>
    <w:rsid w:val="002F07D7"/>
    <w:rsid w:val="002F1BA5"/>
    <w:rsid w:val="002F3B50"/>
    <w:rsid w:val="002F5857"/>
    <w:rsid w:val="00303C3D"/>
    <w:rsid w:val="00304565"/>
    <w:rsid w:val="00307EAB"/>
    <w:rsid w:val="00310EE3"/>
    <w:rsid w:val="00311BB6"/>
    <w:rsid w:val="0031730A"/>
    <w:rsid w:val="00327483"/>
    <w:rsid w:val="00327A3F"/>
    <w:rsid w:val="00337758"/>
    <w:rsid w:val="003406E9"/>
    <w:rsid w:val="003434BB"/>
    <w:rsid w:val="003444CD"/>
    <w:rsid w:val="00345032"/>
    <w:rsid w:val="00347B3D"/>
    <w:rsid w:val="00354155"/>
    <w:rsid w:val="0037109E"/>
    <w:rsid w:val="003723CF"/>
    <w:rsid w:val="00372858"/>
    <w:rsid w:val="00373D16"/>
    <w:rsid w:val="00373FB2"/>
    <w:rsid w:val="00376F0F"/>
    <w:rsid w:val="00381EA7"/>
    <w:rsid w:val="003866D2"/>
    <w:rsid w:val="0038722A"/>
    <w:rsid w:val="00392B65"/>
    <w:rsid w:val="00393097"/>
    <w:rsid w:val="00393845"/>
    <w:rsid w:val="003A3C3A"/>
    <w:rsid w:val="003A5DF7"/>
    <w:rsid w:val="003A7147"/>
    <w:rsid w:val="003B6406"/>
    <w:rsid w:val="003C0EE9"/>
    <w:rsid w:val="003D4C01"/>
    <w:rsid w:val="003D65DA"/>
    <w:rsid w:val="003D7B47"/>
    <w:rsid w:val="003E2817"/>
    <w:rsid w:val="003E3F99"/>
    <w:rsid w:val="003E4455"/>
    <w:rsid w:val="003E70C2"/>
    <w:rsid w:val="003F0946"/>
    <w:rsid w:val="003F0997"/>
    <w:rsid w:val="003F4859"/>
    <w:rsid w:val="003F5266"/>
    <w:rsid w:val="00400E57"/>
    <w:rsid w:val="00403D94"/>
    <w:rsid w:val="0040507B"/>
    <w:rsid w:val="00420151"/>
    <w:rsid w:val="00423ACE"/>
    <w:rsid w:val="00423BD0"/>
    <w:rsid w:val="00431C9E"/>
    <w:rsid w:val="00432F17"/>
    <w:rsid w:val="004336A1"/>
    <w:rsid w:val="00434981"/>
    <w:rsid w:val="00435FB3"/>
    <w:rsid w:val="0043703E"/>
    <w:rsid w:val="00440A05"/>
    <w:rsid w:val="00451C51"/>
    <w:rsid w:val="0045477F"/>
    <w:rsid w:val="004557BB"/>
    <w:rsid w:val="0045788B"/>
    <w:rsid w:val="004629C5"/>
    <w:rsid w:val="004629E0"/>
    <w:rsid w:val="00463CDC"/>
    <w:rsid w:val="00464C55"/>
    <w:rsid w:val="004672B6"/>
    <w:rsid w:val="00471362"/>
    <w:rsid w:val="004745EE"/>
    <w:rsid w:val="00476E80"/>
    <w:rsid w:val="00477261"/>
    <w:rsid w:val="00483696"/>
    <w:rsid w:val="004844B8"/>
    <w:rsid w:val="00485BD8"/>
    <w:rsid w:val="00495ED1"/>
    <w:rsid w:val="004A2852"/>
    <w:rsid w:val="004A35D8"/>
    <w:rsid w:val="004A6370"/>
    <w:rsid w:val="004A7BB6"/>
    <w:rsid w:val="004B1A29"/>
    <w:rsid w:val="004B4C6D"/>
    <w:rsid w:val="004C1A49"/>
    <w:rsid w:val="004C46C7"/>
    <w:rsid w:val="004C5948"/>
    <w:rsid w:val="004D1DBC"/>
    <w:rsid w:val="004E1726"/>
    <w:rsid w:val="004E3E6F"/>
    <w:rsid w:val="004E6B6C"/>
    <w:rsid w:val="004F4DAD"/>
    <w:rsid w:val="004F51A9"/>
    <w:rsid w:val="004F53CD"/>
    <w:rsid w:val="00500121"/>
    <w:rsid w:val="00505D32"/>
    <w:rsid w:val="00516286"/>
    <w:rsid w:val="0052519F"/>
    <w:rsid w:val="00525FF9"/>
    <w:rsid w:val="0052743E"/>
    <w:rsid w:val="00527F6E"/>
    <w:rsid w:val="00536591"/>
    <w:rsid w:val="0055442F"/>
    <w:rsid w:val="00554847"/>
    <w:rsid w:val="00556300"/>
    <w:rsid w:val="0056439E"/>
    <w:rsid w:val="0058066B"/>
    <w:rsid w:val="00582F41"/>
    <w:rsid w:val="00584100"/>
    <w:rsid w:val="00585758"/>
    <w:rsid w:val="00586BBB"/>
    <w:rsid w:val="00593741"/>
    <w:rsid w:val="0059415A"/>
    <w:rsid w:val="0059477F"/>
    <w:rsid w:val="005953C1"/>
    <w:rsid w:val="005A09A6"/>
    <w:rsid w:val="005B12BF"/>
    <w:rsid w:val="005B3456"/>
    <w:rsid w:val="005B35B5"/>
    <w:rsid w:val="005C48C2"/>
    <w:rsid w:val="005D1572"/>
    <w:rsid w:val="005D1CCE"/>
    <w:rsid w:val="005D23E6"/>
    <w:rsid w:val="005D4926"/>
    <w:rsid w:val="005D7A91"/>
    <w:rsid w:val="005D7D96"/>
    <w:rsid w:val="005E13FB"/>
    <w:rsid w:val="005E6B50"/>
    <w:rsid w:val="005F1421"/>
    <w:rsid w:val="005F3007"/>
    <w:rsid w:val="005F47EF"/>
    <w:rsid w:val="00603F36"/>
    <w:rsid w:val="00605329"/>
    <w:rsid w:val="00607E35"/>
    <w:rsid w:val="0061272F"/>
    <w:rsid w:val="006223B0"/>
    <w:rsid w:val="006343CD"/>
    <w:rsid w:val="00635D56"/>
    <w:rsid w:val="00640A69"/>
    <w:rsid w:val="00644CE9"/>
    <w:rsid w:val="00646226"/>
    <w:rsid w:val="00647ACE"/>
    <w:rsid w:val="00647B42"/>
    <w:rsid w:val="00650470"/>
    <w:rsid w:val="006508DB"/>
    <w:rsid w:val="006559B1"/>
    <w:rsid w:val="00656A10"/>
    <w:rsid w:val="006573BA"/>
    <w:rsid w:val="00663739"/>
    <w:rsid w:val="0066426B"/>
    <w:rsid w:val="0066524B"/>
    <w:rsid w:val="0067073B"/>
    <w:rsid w:val="00676068"/>
    <w:rsid w:val="00677CE9"/>
    <w:rsid w:val="006809EE"/>
    <w:rsid w:val="00682F26"/>
    <w:rsid w:val="00684885"/>
    <w:rsid w:val="00685391"/>
    <w:rsid w:val="006879F0"/>
    <w:rsid w:val="006901AF"/>
    <w:rsid w:val="00693364"/>
    <w:rsid w:val="00694C0A"/>
    <w:rsid w:val="00696F2E"/>
    <w:rsid w:val="006A168E"/>
    <w:rsid w:val="006A557F"/>
    <w:rsid w:val="006B6714"/>
    <w:rsid w:val="006B7ACA"/>
    <w:rsid w:val="006C13A7"/>
    <w:rsid w:val="006C4C8C"/>
    <w:rsid w:val="006E4922"/>
    <w:rsid w:val="006F0D74"/>
    <w:rsid w:val="006F343B"/>
    <w:rsid w:val="006F468E"/>
    <w:rsid w:val="007000DB"/>
    <w:rsid w:val="00703087"/>
    <w:rsid w:val="00703D3E"/>
    <w:rsid w:val="007043CC"/>
    <w:rsid w:val="0070664F"/>
    <w:rsid w:val="00706CDF"/>
    <w:rsid w:val="007132F2"/>
    <w:rsid w:val="00714B84"/>
    <w:rsid w:val="007162FF"/>
    <w:rsid w:val="007174E9"/>
    <w:rsid w:val="00720EAD"/>
    <w:rsid w:val="00726B17"/>
    <w:rsid w:val="00726B9E"/>
    <w:rsid w:val="00734EF2"/>
    <w:rsid w:val="007355E5"/>
    <w:rsid w:val="00735F56"/>
    <w:rsid w:val="007364EB"/>
    <w:rsid w:val="0074268B"/>
    <w:rsid w:val="0074630B"/>
    <w:rsid w:val="00752DEA"/>
    <w:rsid w:val="00756BA8"/>
    <w:rsid w:val="0076121D"/>
    <w:rsid w:val="0076494E"/>
    <w:rsid w:val="00765550"/>
    <w:rsid w:val="00767DF9"/>
    <w:rsid w:val="0077625C"/>
    <w:rsid w:val="007813C4"/>
    <w:rsid w:val="0078428E"/>
    <w:rsid w:val="00790AA4"/>
    <w:rsid w:val="007921CD"/>
    <w:rsid w:val="00792EA2"/>
    <w:rsid w:val="00797B07"/>
    <w:rsid w:val="007A01BA"/>
    <w:rsid w:val="007A143B"/>
    <w:rsid w:val="007A27FC"/>
    <w:rsid w:val="007A4DF8"/>
    <w:rsid w:val="007A64C5"/>
    <w:rsid w:val="007A772F"/>
    <w:rsid w:val="007B216C"/>
    <w:rsid w:val="007B29EE"/>
    <w:rsid w:val="007B763F"/>
    <w:rsid w:val="007B7CBB"/>
    <w:rsid w:val="007C087C"/>
    <w:rsid w:val="007C5B0D"/>
    <w:rsid w:val="007C6CA8"/>
    <w:rsid w:val="007E0B06"/>
    <w:rsid w:val="007F0F18"/>
    <w:rsid w:val="007F27B7"/>
    <w:rsid w:val="007F2D80"/>
    <w:rsid w:val="007F3BE3"/>
    <w:rsid w:val="007F4A47"/>
    <w:rsid w:val="008001F9"/>
    <w:rsid w:val="00802520"/>
    <w:rsid w:val="00806DF0"/>
    <w:rsid w:val="00807D7D"/>
    <w:rsid w:val="00814663"/>
    <w:rsid w:val="0081546B"/>
    <w:rsid w:val="00815C75"/>
    <w:rsid w:val="00821324"/>
    <w:rsid w:val="00831F61"/>
    <w:rsid w:val="00834184"/>
    <w:rsid w:val="008406E1"/>
    <w:rsid w:val="00847EAC"/>
    <w:rsid w:val="00851F6C"/>
    <w:rsid w:val="00852469"/>
    <w:rsid w:val="008542B0"/>
    <w:rsid w:val="008608EE"/>
    <w:rsid w:val="008671B8"/>
    <w:rsid w:val="0087453A"/>
    <w:rsid w:val="0087580E"/>
    <w:rsid w:val="008760E6"/>
    <w:rsid w:val="00876C9A"/>
    <w:rsid w:val="00880E85"/>
    <w:rsid w:val="00881589"/>
    <w:rsid w:val="00893577"/>
    <w:rsid w:val="008944EA"/>
    <w:rsid w:val="00896070"/>
    <w:rsid w:val="008A03F6"/>
    <w:rsid w:val="008A075E"/>
    <w:rsid w:val="008A2178"/>
    <w:rsid w:val="008B7934"/>
    <w:rsid w:val="008C1AC5"/>
    <w:rsid w:val="008C5B5B"/>
    <w:rsid w:val="008D0211"/>
    <w:rsid w:val="008D2D43"/>
    <w:rsid w:val="008D386E"/>
    <w:rsid w:val="008D7DBC"/>
    <w:rsid w:val="008E31FC"/>
    <w:rsid w:val="008E76A6"/>
    <w:rsid w:val="008E792A"/>
    <w:rsid w:val="008F15DE"/>
    <w:rsid w:val="008F1DE8"/>
    <w:rsid w:val="008F2ECA"/>
    <w:rsid w:val="00900D72"/>
    <w:rsid w:val="0090226D"/>
    <w:rsid w:val="009057B3"/>
    <w:rsid w:val="009106DD"/>
    <w:rsid w:val="00920823"/>
    <w:rsid w:val="009269CE"/>
    <w:rsid w:val="00934EDA"/>
    <w:rsid w:val="0093609C"/>
    <w:rsid w:val="009408B4"/>
    <w:rsid w:val="009417FD"/>
    <w:rsid w:val="00942600"/>
    <w:rsid w:val="00947281"/>
    <w:rsid w:val="00956665"/>
    <w:rsid w:val="00960C90"/>
    <w:rsid w:val="0096381B"/>
    <w:rsid w:val="0096701A"/>
    <w:rsid w:val="009677E3"/>
    <w:rsid w:val="00967E3E"/>
    <w:rsid w:val="00970520"/>
    <w:rsid w:val="009721D0"/>
    <w:rsid w:val="00972ACB"/>
    <w:rsid w:val="0097563E"/>
    <w:rsid w:val="0097762C"/>
    <w:rsid w:val="00980DB9"/>
    <w:rsid w:val="00995902"/>
    <w:rsid w:val="00995EFD"/>
    <w:rsid w:val="00996666"/>
    <w:rsid w:val="009A1637"/>
    <w:rsid w:val="009A4F8E"/>
    <w:rsid w:val="009A60EF"/>
    <w:rsid w:val="009A757A"/>
    <w:rsid w:val="009B3C40"/>
    <w:rsid w:val="009B6906"/>
    <w:rsid w:val="009D0B51"/>
    <w:rsid w:val="009D282B"/>
    <w:rsid w:val="009D3705"/>
    <w:rsid w:val="009D3A4D"/>
    <w:rsid w:val="009D4FBD"/>
    <w:rsid w:val="009D508A"/>
    <w:rsid w:val="009E3DFC"/>
    <w:rsid w:val="009E7EF1"/>
    <w:rsid w:val="009F21F0"/>
    <w:rsid w:val="009F2C3A"/>
    <w:rsid w:val="00A0164B"/>
    <w:rsid w:val="00A02A3A"/>
    <w:rsid w:val="00A14720"/>
    <w:rsid w:val="00A173EB"/>
    <w:rsid w:val="00A214B3"/>
    <w:rsid w:val="00A26E33"/>
    <w:rsid w:val="00A26EDF"/>
    <w:rsid w:val="00A2723F"/>
    <w:rsid w:val="00A30A3C"/>
    <w:rsid w:val="00A32200"/>
    <w:rsid w:val="00A3387A"/>
    <w:rsid w:val="00A36F0E"/>
    <w:rsid w:val="00A43983"/>
    <w:rsid w:val="00A44B5E"/>
    <w:rsid w:val="00A44B65"/>
    <w:rsid w:val="00A4526E"/>
    <w:rsid w:val="00A4556F"/>
    <w:rsid w:val="00A46EF8"/>
    <w:rsid w:val="00A63D50"/>
    <w:rsid w:val="00A64C24"/>
    <w:rsid w:val="00A670AC"/>
    <w:rsid w:val="00A6765A"/>
    <w:rsid w:val="00A74BBF"/>
    <w:rsid w:val="00A75ABC"/>
    <w:rsid w:val="00A75F00"/>
    <w:rsid w:val="00A77010"/>
    <w:rsid w:val="00A77031"/>
    <w:rsid w:val="00A80450"/>
    <w:rsid w:val="00A834BD"/>
    <w:rsid w:val="00A85EE7"/>
    <w:rsid w:val="00A914AB"/>
    <w:rsid w:val="00A91B67"/>
    <w:rsid w:val="00A9700C"/>
    <w:rsid w:val="00AA0261"/>
    <w:rsid w:val="00AA6352"/>
    <w:rsid w:val="00AB06A9"/>
    <w:rsid w:val="00AB6E7E"/>
    <w:rsid w:val="00AC2492"/>
    <w:rsid w:val="00AD3105"/>
    <w:rsid w:val="00AD7720"/>
    <w:rsid w:val="00AE03B0"/>
    <w:rsid w:val="00AE083A"/>
    <w:rsid w:val="00AE0ACC"/>
    <w:rsid w:val="00AE7508"/>
    <w:rsid w:val="00AF3F8F"/>
    <w:rsid w:val="00AF4D77"/>
    <w:rsid w:val="00AF65BF"/>
    <w:rsid w:val="00B008A9"/>
    <w:rsid w:val="00B01DE8"/>
    <w:rsid w:val="00B03543"/>
    <w:rsid w:val="00B040A4"/>
    <w:rsid w:val="00B0739B"/>
    <w:rsid w:val="00B1413B"/>
    <w:rsid w:val="00B17E57"/>
    <w:rsid w:val="00B20567"/>
    <w:rsid w:val="00B27BA8"/>
    <w:rsid w:val="00B34936"/>
    <w:rsid w:val="00B3537F"/>
    <w:rsid w:val="00B35E9B"/>
    <w:rsid w:val="00B364CA"/>
    <w:rsid w:val="00B37B95"/>
    <w:rsid w:val="00B41BBB"/>
    <w:rsid w:val="00B433A6"/>
    <w:rsid w:val="00B43C6F"/>
    <w:rsid w:val="00B5318E"/>
    <w:rsid w:val="00B60D9D"/>
    <w:rsid w:val="00B60F06"/>
    <w:rsid w:val="00B635BD"/>
    <w:rsid w:val="00B675A4"/>
    <w:rsid w:val="00B67A9F"/>
    <w:rsid w:val="00B7154B"/>
    <w:rsid w:val="00B71A40"/>
    <w:rsid w:val="00B72B65"/>
    <w:rsid w:val="00B73697"/>
    <w:rsid w:val="00B87AEB"/>
    <w:rsid w:val="00B9686B"/>
    <w:rsid w:val="00BA016F"/>
    <w:rsid w:val="00BA2254"/>
    <w:rsid w:val="00BA44CC"/>
    <w:rsid w:val="00BA637B"/>
    <w:rsid w:val="00BA668C"/>
    <w:rsid w:val="00BB2DFC"/>
    <w:rsid w:val="00BB7047"/>
    <w:rsid w:val="00BC3B88"/>
    <w:rsid w:val="00BD19EF"/>
    <w:rsid w:val="00BE0AEA"/>
    <w:rsid w:val="00BE32D4"/>
    <w:rsid w:val="00BF0206"/>
    <w:rsid w:val="00BF0F14"/>
    <w:rsid w:val="00BF3D4C"/>
    <w:rsid w:val="00BF4170"/>
    <w:rsid w:val="00BF5F48"/>
    <w:rsid w:val="00C02674"/>
    <w:rsid w:val="00C11665"/>
    <w:rsid w:val="00C16C5F"/>
    <w:rsid w:val="00C16C9A"/>
    <w:rsid w:val="00C17B43"/>
    <w:rsid w:val="00C22DDC"/>
    <w:rsid w:val="00C2711E"/>
    <w:rsid w:val="00C277A8"/>
    <w:rsid w:val="00C37267"/>
    <w:rsid w:val="00C41B85"/>
    <w:rsid w:val="00C4379C"/>
    <w:rsid w:val="00C53111"/>
    <w:rsid w:val="00C6187E"/>
    <w:rsid w:val="00C62705"/>
    <w:rsid w:val="00C70659"/>
    <w:rsid w:val="00C75BFA"/>
    <w:rsid w:val="00C76CF3"/>
    <w:rsid w:val="00C77BFA"/>
    <w:rsid w:val="00C80C79"/>
    <w:rsid w:val="00C81FF5"/>
    <w:rsid w:val="00C86601"/>
    <w:rsid w:val="00C93ED1"/>
    <w:rsid w:val="00C94AEF"/>
    <w:rsid w:val="00C94D2B"/>
    <w:rsid w:val="00C96ADC"/>
    <w:rsid w:val="00CA1031"/>
    <w:rsid w:val="00CA17B0"/>
    <w:rsid w:val="00CA29ED"/>
    <w:rsid w:val="00CA4B04"/>
    <w:rsid w:val="00CA4EE4"/>
    <w:rsid w:val="00CA5816"/>
    <w:rsid w:val="00CA6A12"/>
    <w:rsid w:val="00CA7E01"/>
    <w:rsid w:val="00CB0477"/>
    <w:rsid w:val="00CB1083"/>
    <w:rsid w:val="00CB6D2A"/>
    <w:rsid w:val="00CC06D1"/>
    <w:rsid w:val="00CC1F69"/>
    <w:rsid w:val="00CC24AD"/>
    <w:rsid w:val="00CC42DC"/>
    <w:rsid w:val="00CC4495"/>
    <w:rsid w:val="00CC7191"/>
    <w:rsid w:val="00CD761F"/>
    <w:rsid w:val="00CE086C"/>
    <w:rsid w:val="00CE3CD5"/>
    <w:rsid w:val="00CE74AC"/>
    <w:rsid w:val="00CF051C"/>
    <w:rsid w:val="00CF4AE4"/>
    <w:rsid w:val="00CF527A"/>
    <w:rsid w:val="00CF6AF2"/>
    <w:rsid w:val="00CF7506"/>
    <w:rsid w:val="00D05D0B"/>
    <w:rsid w:val="00D0637D"/>
    <w:rsid w:val="00D10473"/>
    <w:rsid w:val="00D13D1F"/>
    <w:rsid w:val="00D15C0F"/>
    <w:rsid w:val="00D170C3"/>
    <w:rsid w:val="00D17E98"/>
    <w:rsid w:val="00D216CD"/>
    <w:rsid w:val="00D21B21"/>
    <w:rsid w:val="00D26564"/>
    <w:rsid w:val="00D265B0"/>
    <w:rsid w:val="00D26A2D"/>
    <w:rsid w:val="00D3105C"/>
    <w:rsid w:val="00D33FC7"/>
    <w:rsid w:val="00D41CD2"/>
    <w:rsid w:val="00D43F86"/>
    <w:rsid w:val="00D45D6E"/>
    <w:rsid w:val="00D4723C"/>
    <w:rsid w:val="00D532C1"/>
    <w:rsid w:val="00D55611"/>
    <w:rsid w:val="00D56BB5"/>
    <w:rsid w:val="00D60B7E"/>
    <w:rsid w:val="00D6208D"/>
    <w:rsid w:val="00D62A77"/>
    <w:rsid w:val="00D7289C"/>
    <w:rsid w:val="00D74E62"/>
    <w:rsid w:val="00D813B5"/>
    <w:rsid w:val="00D82DF6"/>
    <w:rsid w:val="00D83F00"/>
    <w:rsid w:val="00D87F21"/>
    <w:rsid w:val="00D95FB1"/>
    <w:rsid w:val="00DA05F5"/>
    <w:rsid w:val="00DA5BE1"/>
    <w:rsid w:val="00DB0139"/>
    <w:rsid w:val="00DB08DE"/>
    <w:rsid w:val="00DB15E0"/>
    <w:rsid w:val="00DB1B9A"/>
    <w:rsid w:val="00DB4698"/>
    <w:rsid w:val="00DB5602"/>
    <w:rsid w:val="00DB65B0"/>
    <w:rsid w:val="00DC2203"/>
    <w:rsid w:val="00DC22DA"/>
    <w:rsid w:val="00DC6924"/>
    <w:rsid w:val="00DC7673"/>
    <w:rsid w:val="00DD7399"/>
    <w:rsid w:val="00DE07F8"/>
    <w:rsid w:val="00DE2C2C"/>
    <w:rsid w:val="00DE4133"/>
    <w:rsid w:val="00DE5C4F"/>
    <w:rsid w:val="00DE704D"/>
    <w:rsid w:val="00DF242C"/>
    <w:rsid w:val="00DF37F5"/>
    <w:rsid w:val="00E01481"/>
    <w:rsid w:val="00E02AC6"/>
    <w:rsid w:val="00E07FA6"/>
    <w:rsid w:val="00E11428"/>
    <w:rsid w:val="00E17120"/>
    <w:rsid w:val="00E20E48"/>
    <w:rsid w:val="00E23024"/>
    <w:rsid w:val="00E23C91"/>
    <w:rsid w:val="00E2510A"/>
    <w:rsid w:val="00E33F02"/>
    <w:rsid w:val="00E35E9C"/>
    <w:rsid w:val="00E36B3D"/>
    <w:rsid w:val="00E45010"/>
    <w:rsid w:val="00E54F8B"/>
    <w:rsid w:val="00E57AFE"/>
    <w:rsid w:val="00E64C03"/>
    <w:rsid w:val="00E65859"/>
    <w:rsid w:val="00E74A60"/>
    <w:rsid w:val="00E87C18"/>
    <w:rsid w:val="00E90C6D"/>
    <w:rsid w:val="00E92C7C"/>
    <w:rsid w:val="00E93001"/>
    <w:rsid w:val="00E94755"/>
    <w:rsid w:val="00EA61F2"/>
    <w:rsid w:val="00EB02FD"/>
    <w:rsid w:val="00EB030D"/>
    <w:rsid w:val="00EC4B17"/>
    <w:rsid w:val="00EC4C0A"/>
    <w:rsid w:val="00EC58C4"/>
    <w:rsid w:val="00EC5E79"/>
    <w:rsid w:val="00EC707F"/>
    <w:rsid w:val="00EC7817"/>
    <w:rsid w:val="00ED07F6"/>
    <w:rsid w:val="00ED319F"/>
    <w:rsid w:val="00ED356F"/>
    <w:rsid w:val="00ED5256"/>
    <w:rsid w:val="00ED5DCA"/>
    <w:rsid w:val="00EE272F"/>
    <w:rsid w:val="00EE5C53"/>
    <w:rsid w:val="00EE66DC"/>
    <w:rsid w:val="00EE7AAE"/>
    <w:rsid w:val="00EF1821"/>
    <w:rsid w:val="00EF28AC"/>
    <w:rsid w:val="00EF34EA"/>
    <w:rsid w:val="00EF5FFF"/>
    <w:rsid w:val="00F02D52"/>
    <w:rsid w:val="00F051D6"/>
    <w:rsid w:val="00F06DDD"/>
    <w:rsid w:val="00F1497D"/>
    <w:rsid w:val="00F1541F"/>
    <w:rsid w:val="00F26477"/>
    <w:rsid w:val="00F27060"/>
    <w:rsid w:val="00F30A9B"/>
    <w:rsid w:val="00F3521C"/>
    <w:rsid w:val="00F3780C"/>
    <w:rsid w:val="00F4665D"/>
    <w:rsid w:val="00F46D50"/>
    <w:rsid w:val="00F52F4A"/>
    <w:rsid w:val="00F57ACA"/>
    <w:rsid w:val="00F60A70"/>
    <w:rsid w:val="00F61C61"/>
    <w:rsid w:val="00F6288E"/>
    <w:rsid w:val="00F62D19"/>
    <w:rsid w:val="00F64203"/>
    <w:rsid w:val="00F660C0"/>
    <w:rsid w:val="00F70DE0"/>
    <w:rsid w:val="00F72905"/>
    <w:rsid w:val="00F829D7"/>
    <w:rsid w:val="00F829E3"/>
    <w:rsid w:val="00F82E72"/>
    <w:rsid w:val="00F87E0E"/>
    <w:rsid w:val="00F91AD9"/>
    <w:rsid w:val="00F96D24"/>
    <w:rsid w:val="00FA0DB7"/>
    <w:rsid w:val="00FA2D52"/>
    <w:rsid w:val="00FA2F2D"/>
    <w:rsid w:val="00FA773B"/>
    <w:rsid w:val="00FB1643"/>
    <w:rsid w:val="00FB5993"/>
    <w:rsid w:val="00FC1B7B"/>
    <w:rsid w:val="00FC25C4"/>
    <w:rsid w:val="00FC31B6"/>
    <w:rsid w:val="00FC4C30"/>
    <w:rsid w:val="00FD2E5E"/>
    <w:rsid w:val="00FE4F13"/>
    <w:rsid w:val="00FF0CE2"/>
    <w:rsid w:val="00FF339C"/>
    <w:rsid w:val="00FF66AE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2369">
      <o:colormenu v:ext="edit" fillcolor="none [2732]"/>
    </o:shapedefaults>
    <o:shapelayout v:ext="edit">
      <o:idmap v:ext="edit" data="1"/>
    </o:shapelayout>
  </w:shapeDefaults>
  <w:decimalSymbol w:val=","/>
  <w:listSeparator w:val=";"/>
  <w14:docId w14:val="3B0668E8"/>
  <w15:docId w15:val="{0EC766C6-541E-4D2E-859C-ABEE52E7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643"/>
    <w:rPr>
      <w:lang w:eastAsia="en-US"/>
    </w:rPr>
  </w:style>
  <w:style w:type="paragraph" w:styleId="Ttulo1">
    <w:name w:val="heading 1"/>
    <w:basedOn w:val="Normal"/>
    <w:next w:val="Normal"/>
    <w:qFormat/>
    <w:rsid w:val="00DB15E0"/>
    <w:pPr>
      <w:keepNext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qFormat/>
    <w:rsid w:val="00DB15E0"/>
    <w:pPr>
      <w:keepNext/>
      <w:jc w:val="right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qFormat/>
    <w:rsid w:val="00DB15E0"/>
    <w:pPr>
      <w:keepNext/>
      <w:jc w:val="both"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qFormat/>
    <w:rsid w:val="00DB15E0"/>
    <w:pPr>
      <w:keepNext/>
      <w:jc w:val="center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qFormat/>
    <w:rsid w:val="00DB15E0"/>
    <w:pPr>
      <w:keepNext/>
      <w:jc w:val="center"/>
      <w:outlineLvl w:val="4"/>
    </w:pPr>
    <w:rPr>
      <w:sz w:val="40"/>
      <w:szCs w:val="40"/>
    </w:rPr>
  </w:style>
  <w:style w:type="paragraph" w:styleId="Ttulo6">
    <w:name w:val="heading 6"/>
    <w:basedOn w:val="Normal"/>
    <w:next w:val="Normal"/>
    <w:qFormat/>
    <w:rsid w:val="00DB15E0"/>
    <w:pPr>
      <w:keepNext/>
      <w:ind w:left="360"/>
      <w:jc w:val="both"/>
      <w:outlineLvl w:val="5"/>
    </w:pPr>
    <w:rPr>
      <w:sz w:val="24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DB1B9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B15E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rsid w:val="00DB15E0"/>
    <w:pPr>
      <w:tabs>
        <w:tab w:val="center" w:pos="4419"/>
        <w:tab w:val="right" w:pos="8838"/>
      </w:tabs>
    </w:pPr>
  </w:style>
  <w:style w:type="character" w:styleId="Hyperlink">
    <w:name w:val="Hyperlink"/>
    <w:basedOn w:val="Fontepargpadro"/>
    <w:rsid w:val="00DB15E0"/>
    <w:rPr>
      <w:color w:val="0000FF"/>
      <w:u w:val="single"/>
    </w:rPr>
  </w:style>
  <w:style w:type="paragraph" w:styleId="Corpodetexto">
    <w:name w:val="Body Text"/>
    <w:basedOn w:val="Normal"/>
    <w:rsid w:val="00DB15E0"/>
    <w:pPr>
      <w:jc w:val="both"/>
    </w:pPr>
    <w:rPr>
      <w:sz w:val="24"/>
      <w:szCs w:val="24"/>
    </w:rPr>
  </w:style>
  <w:style w:type="paragraph" w:styleId="Recuodecorpodetexto">
    <w:name w:val="Body Text Indent"/>
    <w:basedOn w:val="Normal"/>
    <w:rsid w:val="00DB15E0"/>
    <w:pPr>
      <w:ind w:left="720"/>
      <w:jc w:val="both"/>
    </w:pPr>
    <w:rPr>
      <w:sz w:val="24"/>
      <w:szCs w:val="24"/>
    </w:rPr>
  </w:style>
  <w:style w:type="paragraph" w:styleId="Recuodecorpodetexto2">
    <w:name w:val="Body Text Indent 2"/>
    <w:basedOn w:val="Normal"/>
    <w:rsid w:val="00DB15E0"/>
    <w:pPr>
      <w:ind w:firstLine="1080"/>
      <w:jc w:val="both"/>
    </w:pPr>
    <w:rPr>
      <w:sz w:val="24"/>
      <w:szCs w:val="24"/>
    </w:rPr>
  </w:style>
  <w:style w:type="paragraph" w:styleId="Recuodecorpodetexto3">
    <w:name w:val="Body Text Indent 3"/>
    <w:basedOn w:val="Normal"/>
    <w:rsid w:val="00DB15E0"/>
    <w:pPr>
      <w:ind w:left="720"/>
      <w:jc w:val="center"/>
    </w:pPr>
    <w:rPr>
      <w:b/>
      <w:bCs/>
      <w:sz w:val="36"/>
      <w:szCs w:val="36"/>
    </w:rPr>
  </w:style>
  <w:style w:type="character" w:styleId="HiperlinkVisitado">
    <w:name w:val="FollowedHyperlink"/>
    <w:basedOn w:val="Fontepargpadro"/>
    <w:rsid w:val="00DB15E0"/>
    <w:rPr>
      <w:color w:val="800080"/>
      <w:u w:val="single"/>
    </w:rPr>
  </w:style>
  <w:style w:type="table" w:styleId="Tabelacomgrade">
    <w:name w:val="Table Grid"/>
    <w:basedOn w:val="Tabelanormal"/>
    <w:uiPriority w:val="39"/>
    <w:rsid w:val="00CA17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ssageHeaderLabel">
    <w:name w:val="Message Header Label"/>
    <w:rsid w:val="00AB6E7E"/>
    <w:rPr>
      <w:rFonts w:ascii="Arial" w:hAnsi="Arial"/>
      <w:b/>
      <w:spacing w:val="-4"/>
      <w:sz w:val="18"/>
    </w:rPr>
  </w:style>
  <w:style w:type="character" w:styleId="nfase">
    <w:name w:val="Emphasis"/>
    <w:qFormat/>
    <w:rsid w:val="00AB6E7E"/>
    <w:rPr>
      <w:rFonts w:ascii="Arial" w:hAnsi="Arial"/>
      <w:b/>
      <w:spacing w:val="-10"/>
      <w:sz w:val="18"/>
    </w:rPr>
  </w:style>
  <w:style w:type="paragraph" w:customStyle="1" w:styleId="Checkboxes">
    <w:name w:val="Checkboxes"/>
    <w:basedOn w:val="Normal"/>
    <w:rsid w:val="00AB6E7E"/>
    <w:pPr>
      <w:spacing w:before="360" w:after="360"/>
    </w:pPr>
    <w:rPr>
      <w:lang w:val="en-AU"/>
    </w:rPr>
  </w:style>
  <w:style w:type="paragraph" w:customStyle="1" w:styleId="FaxHeader">
    <w:name w:val="Fax Header"/>
    <w:basedOn w:val="Normal"/>
    <w:rsid w:val="00AB6E7E"/>
    <w:pPr>
      <w:spacing w:before="240" w:after="60"/>
    </w:pPr>
    <w:rPr>
      <w:lang w:val="en-AU"/>
    </w:rPr>
  </w:style>
  <w:style w:type="character" w:styleId="Nmerodepgina">
    <w:name w:val="page number"/>
    <w:basedOn w:val="Fontepargpadro"/>
    <w:rsid w:val="00A02A3A"/>
  </w:style>
  <w:style w:type="character" w:customStyle="1" w:styleId="RodapChar">
    <w:name w:val="Rodapé Char"/>
    <w:basedOn w:val="Fontepargpadro"/>
    <w:link w:val="Rodap"/>
    <w:rsid w:val="008C1AC5"/>
    <w:rPr>
      <w:lang w:val="pt-BR" w:eastAsia="en-US" w:bidi="ar-SA"/>
    </w:rPr>
  </w:style>
  <w:style w:type="character" w:customStyle="1" w:styleId="CabealhoChar">
    <w:name w:val="Cabeçalho Char"/>
    <w:basedOn w:val="Fontepargpadro"/>
    <w:link w:val="Cabealho"/>
    <w:rsid w:val="00DB1B9A"/>
    <w:rPr>
      <w:lang w:eastAsia="en-US"/>
    </w:rPr>
  </w:style>
  <w:style w:type="character" w:customStyle="1" w:styleId="Ttulo8Char">
    <w:name w:val="Título 8 Char"/>
    <w:basedOn w:val="Fontepargpadro"/>
    <w:link w:val="Ttulo8"/>
    <w:semiHidden/>
    <w:rsid w:val="00DB1B9A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paragraph" w:styleId="NormalWeb">
    <w:name w:val="Normal (Web)"/>
    <w:basedOn w:val="Normal"/>
    <w:uiPriority w:val="99"/>
    <w:unhideWhenUsed/>
    <w:rsid w:val="001C54DD"/>
    <w:pPr>
      <w:spacing w:before="100" w:beforeAutospacing="1" w:after="100" w:afterAutospacing="1"/>
    </w:pPr>
    <w:rPr>
      <w:rFonts w:eastAsiaTheme="minorEastAsia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rsid w:val="007355E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55E5"/>
    <w:rPr>
      <w:rFonts w:ascii="Tahoma" w:hAnsi="Tahoma" w:cs="Tahoma"/>
      <w:sz w:val="16"/>
      <w:szCs w:val="16"/>
      <w:lang w:eastAsia="en-US"/>
    </w:rPr>
  </w:style>
  <w:style w:type="character" w:styleId="Forte">
    <w:name w:val="Strong"/>
    <w:basedOn w:val="Fontepargpadro"/>
    <w:qFormat/>
    <w:rsid w:val="00BA016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F57ACA"/>
    <w:pPr>
      <w:widowControl w:val="0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007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07E2A"/>
    <w:rPr>
      <w:rFonts w:ascii="Courier New" w:hAnsi="Courier New" w:cs="Courier New"/>
    </w:rPr>
  </w:style>
  <w:style w:type="character" w:customStyle="1" w:styleId="y2iqfc">
    <w:name w:val="y2iqfc"/>
    <w:basedOn w:val="Fontepargpadro"/>
    <w:rsid w:val="00007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003%20-%20Regional\002%20-%20ARQUIVO%20MORTO\010%20-%20Formul&#225;rios\FOR-044-U4-OG-DPR-P%20-%20Relatorio%20de%20inspe&#231;&#227;o%20de%20Saida%20de%20Equipamentos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D9B6E-08FD-47BD-B790-A74E164FA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FOR-044-U4-OG-DPR-P - Relatorio de inspeção de Saida de Equipamentos</Template>
  <TotalTime>1</TotalTime>
  <Pages>2</Pages>
  <Words>168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Macaé, xx de xxxxx de 2</vt:lpstr>
    </vt:vector>
  </TitlesOfParts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Macaé, xx de xxxxx de 2</dc:title>
  <dc:creator>irsilva</dc:creator>
  <cp:lastModifiedBy>akcioamaral@gmail.com</cp:lastModifiedBy>
  <cp:revision>4</cp:revision>
  <cp:lastPrinted>2022-06-22T14:22:00Z</cp:lastPrinted>
  <dcterms:created xsi:type="dcterms:W3CDTF">2025-02-24T14:48:00Z</dcterms:created>
  <dcterms:modified xsi:type="dcterms:W3CDTF">2026-01-21T13:55:00Z</dcterms:modified>
</cp:coreProperties>
</file>